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0C0C0"/>
  <w:body>
    <w:p w:rsidR="000E67B2" w:rsidRDefault="000E67B2">
      <w:pPr>
        <w:pStyle w:val="NormalWeb"/>
        <w:jc w:val="center"/>
        <w:divId w:val="1178733463"/>
        <w:rPr>
          <w:lang w:val="en-US"/>
        </w:rPr>
      </w:pPr>
      <w:r>
        <w:rPr>
          <w:b/>
          <w:bCs/>
          <w:sz w:val="36"/>
          <w:szCs w:val="36"/>
          <w:lang w:val="en-US"/>
        </w:rPr>
        <w:t>VIVA-VOCE EXAMINATION</w:t>
      </w:r>
      <w:r w:rsidR="00920D70">
        <w:rPr>
          <w:b/>
          <w:bCs/>
          <w:sz w:val="36"/>
          <w:szCs w:val="36"/>
          <w:lang w:val="en-US"/>
        </w:rPr>
        <w:t>-</w:t>
      </w:r>
    </w:p>
    <w:tbl>
      <w:tblPr>
        <w:tblW w:w="4939" w:type="pct"/>
        <w:tblInd w:w="172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0A0"/>
      </w:tblPr>
      <w:tblGrid>
        <w:gridCol w:w="2962"/>
        <w:gridCol w:w="2349"/>
        <w:gridCol w:w="4582"/>
        <w:gridCol w:w="645"/>
        <w:gridCol w:w="1642"/>
      </w:tblGrid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Reference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Name of the Candidate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Title of the Thesis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Viva</w:t>
            </w:r>
            <w:r w:rsidR="00920D70">
              <w:rPr>
                <w:b/>
                <w:bCs/>
                <w:sz w:val="27"/>
                <w:szCs w:val="27"/>
              </w:rPr>
              <w:t>-</w:t>
            </w:r>
            <w:r>
              <w:rPr>
                <w:b/>
                <w:bCs/>
                <w:sz w:val="27"/>
                <w:szCs w:val="27"/>
              </w:rPr>
              <w:t xml:space="preserve"> Date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Subject</w:t>
            </w:r>
            <w:r>
              <w:rPr>
                <w:b/>
                <w:bCs/>
                <w:sz w:val="27"/>
                <w:szCs w:val="27"/>
              </w:rPr>
              <w:tab/>
            </w:r>
          </w:p>
        </w:tc>
      </w:tr>
      <w:tr w:rsidR="00E912E6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Default="00E912E6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Rc.R3/Ph.DR20090292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E912E6" w:rsidRDefault="00E912E6">
            <w:pPr>
              <w:pStyle w:val="NormalWeb"/>
              <w:jc w:val="center"/>
              <w:rPr>
                <w:bCs/>
              </w:rPr>
            </w:pPr>
            <w:proofErr w:type="spellStart"/>
            <w:r w:rsidRPr="00E912E6">
              <w:rPr>
                <w:bCs/>
              </w:rPr>
              <w:t>Ms.S.Tharakeswari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E912E6" w:rsidRDefault="00E912E6" w:rsidP="00E912E6">
            <w:pPr>
              <w:pStyle w:val="NormalWeb"/>
              <w:rPr>
                <w:bCs/>
              </w:rPr>
            </w:pPr>
            <w:r w:rsidRPr="00E912E6">
              <w:rPr>
                <w:bCs/>
              </w:rPr>
              <w:t>“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சித்தர்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பாடல்கள்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ஒரு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சிந்தனை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களஞ்சியம்</w:t>
            </w:r>
            <w:proofErr w:type="spellEnd"/>
            <w:r w:rsidRPr="00E912E6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E912E6" w:rsidRDefault="00E912E6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912E6" w:rsidRPr="00E912E6" w:rsidRDefault="00E912E6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Centre for Tamil Culture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Default="00E912E6" w:rsidP="00811C1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</w:t>
            </w:r>
            <w:r w:rsidR="00811C1C">
              <w:rPr>
                <w:bCs/>
              </w:rPr>
              <w:t>Rc.R3/Ph.D</w:t>
            </w:r>
            <w:r w:rsidR="002E4A5F">
              <w:rPr>
                <w:bCs/>
              </w:rPr>
              <w:t>R200909657</w:t>
            </w:r>
            <w:r w:rsidR="002E4A5F"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Pr="002E4A5F" w:rsidRDefault="002E4A5F">
            <w:pPr>
              <w:pStyle w:val="NormalWeb"/>
              <w:jc w:val="center"/>
              <w:rPr>
                <w:bCs/>
              </w:rPr>
            </w:pPr>
            <w:proofErr w:type="spellStart"/>
            <w:r w:rsidRPr="002E4A5F">
              <w:rPr>
                <w:bCs/>
              </w:rPr>
              <w:t>Ms.R.Buvaneswari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Pr="002E4A5F" w:rsidRDefault="002E4A5F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“Several Functions on Topological Spaces”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Pr="002E4A5F" w:rsidRDefault="002E4A5F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E4A5F" w:rsidRPr="002E4A5F" w:rsidRDefault="002E4A5F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Department of Mathematics</w:t>
            </w:r>
          </w:p>
        </w:tc>
      </w:tr>
      <w:tr w:rsidR="00E912E6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Default="00E912E6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Rc.R3/Ph.DR200909688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2E4A5F" w:rsidRDefault="00E912E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</w:t>
            </w:r>
            <w:proofErr w:type="spellEnd"/>
            <w:r>
              <w:rPr>
                <w:bCs/>
              </w:rPr>
              <w:t xml:space="preserve">. Alfred </w:t>
            </w:r>
            <w:proofErr w:type="spellStart"/>
            <w:r>
              <w:rPr>
                <w:bCs/>
              </w:rPr>
              <w:t>Jesudhas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2E4A5F" w:rsidRDefault="00E912E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“An Empirical Study on Organisational Citizenship Behaviour Among</w:t>
            </w:r>
            <w:r w:rsidR="00B773EF">
              <w:rPr>
                <w:bCs/>
              </w:rPr>
              <w:t xml:space="preserve"> the Private Bank Employees of </w:t>
            </w:r>
            <w:proofErr w:type="spellStart"/>
            <w:r w:rsidR="00B773EF">
              <w:rPr>
                <w:bCs/>
              </w:rPr>
              <w:t>Tiruchirapalli</w:t>
            </w:r>
            <w:proofErr w:type="spellEnd"/>
            <w:r w:rsidR="00B773EF">
              <w:rPr>
                <w:bCs/>
              </w:rPr>
              <w:t xml:space="preserve"> District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2E4A5F" w:rsidRDefault="00B773E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30-08-2018 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912E6" w:rsidRPr="002E4A5F" w:rsidRDefault="00B773E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73E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B773EF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Rc.R3/Ph.DR20090721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B773E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Mr.AR.Kannapan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B773E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Inhibitory Efficacy of Certain Plant Derived Secondary Metabolites Against Staphylococcus SPP </w:t>
            </w:r>
            <w:proofErr w:type="spellStart"/>
            <w:r>
              <w:rPr>
                <w:bCs/>
              </w:rPr>
              <w:t>Biofilm</w:t>
            </w:r>
            <w:proofErr w:type="spellEnd"/>
            <w:r>
              <w:rPr>
                <w:bCs/>
              </w:rPr>
              <w:t xml:space="preserve"> Formation”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B773E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73EF" w:rsidRDefault="00B773E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B773E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B773EF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/0962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B773E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Ms.SRP.Vijaya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B773E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“Financial Inclusion: A Study</w:t>
            </w:r>
            <w:r w:rsidR="0096136D">
              <w:rPr>
                <w:bCs/>
              </w:rPr>
              <w:t xml:space="preserve"> of India Post’s Potential for ‘Post Bank of India’ in </w:t>
            </w:r>
            <w:proofErr w:type="spellStart"/>
            <w:r w:rsidR="0096136D">
              <w:rPr>
                <w:bCs/>
              </w:rPr>
              <w:t>Sivagangai</w:t>
            </w:r>
            <w:proofErr w:type="spellEnd"/>
            <w:r w:rsidR="0096136D">
              <w:rPr>
                <w:bCs/>
              </w:rPr>
              <w:t xml:space="preserve"> District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73EF" w:rsidRDefault="0096136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73EF" w:rsidRDefault="0096136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E912E6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Default="00E912E6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2E4A5F" w:rsidRDefault="00E912E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Ms.M.Mangala</w:t>
            </w:r>
            <w:proofErr w:type="spellEnd"/>
            <w:r>
              <w:rPr>
                <w:bCs/>
              </w:rPr>
              <w:t xml:space="preserve">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2E4A5F" w:rsidRDefault="00E912E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“Study of Acculturation Process in </w:t>
            </w:r>
            <w:proofErr w:type="spellStart"/>
            <w:r>
              <w:rPr>
                <w:bCs/>
              </w:rPr>
              <w:t>Jhumpa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Lahiri’s</w:t>
            </w:r>
            <w:proofErr w:type="spellEnd"/>
            <w:r>
              <w:rPr>
                <w:bCs/>
              </w:rPr>
              <w:t xml:space="preserve"> Select 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912E6" w:rsidRPr="002E4A5F" w:rsidRDefault="00E912E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912E6" w:rsidRPr="002E4A5F" w:rsidRDefault="00E912E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811C1C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11C1C" w:rsidRDefault="00E912E6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</w:t>
            </w:r>
            <w:r w:rsidR="00811C1C">
              <w:rPr>
                <w:bCs/>
              </w:rPr>
              <w:t>Rc.R3/Ph.D-R20090808</w:t>
            </w:r>
            <w:r w:rsidR="00811C1C"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11C1C" w:rsidRPr="002E4A5F" w:rsidRDefault="00811C1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11C1C" w:rsidRPr="002E4A5F" w:rsidRDefault="00811C1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“Mentoring and Performance of Employees in Indian </w:t>
            </w:r>
            <w:proofErr w:type="spellStart"/>
            <w:r>
              <w:rPr>
                <w:bCs/>
              </w:rPr>
              <w:t>Bluechip</w:t>
            </w:r>
            <w:proofErr w:type="spellEnd"/>
            <w:r>
              <w:rPr>
                <w:bCs/>
              </w:rPr>
              <w:t xml:space="preserve"> IT Companies in Chennai”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11C1C" w:rsidRPr="002E4A5F" w:rsidRDefault="00811C1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10-08-2018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11C1C" w:rsidRPr="002E4A5F" w:rsidRDefault="00811C1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924B83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2F0AE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Rc.R3/Ph.D-R20090966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2F0AE1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Ms.M.Sarkunam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924B83" w:rsidRDefault="00924B83" w:rsidP="002F0AE1">
            <w:pPr>
              <w:pStyle w:val="NormalWeb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“Feministic </w:t>
            </w:r>
            <w:proofErr w:type="spellStart"/>
            <w:r>
              <w:rPr>
                <w:bCs/>
                <w:lang w:val="en-US"/>
              </w:rPr>
              <w:t>Conciousness</w:t>
            </w:r>
            <w:proofErr w:type="spellEnd"/>
            <w:r>
              <w:rPr>
                <w:bCs/>
                <w:lang w:val="en-US"/>
              </w:rPr>
              <w:t xml:space="preserve"> in the Select Novels of </w:t>
            </w:r>
            <w:r w:rsidR="002E4A5F">
              <w:rPr>
                <w:bCs/>
                <w:lang w:val="en-US"/>
              </w:rPr>
              <w:t>Margaret</w:t>
            </w:r>
            <w:r>
              <w:rPr>
                <w:bCs/>
                <w:lang w:val="en-US"/>
              </w:rPr>
              <w:t xml:space="preserve"> Atwood”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924B83" w:rsidRDefault="00924B83" w:rsidP="002F0AE1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10-08-2018</w:t>
            </w:r>
            <w:r>
              <w:rPr>
                <w:bCs/>
                <w:lang w:val="en-US"/>
              </w:rPr>
              <w:t xml:space="preserve">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924B83" w:rsidRDefault="00924B83">
            <w:pPr>
              <w:pStyle w:val="NormalWeb"/>
              <w:jc w:val="center"/>
              <w:rPr>
                <w:bCs/>
              </w:rPr>
            </w:pPr>
            <w:r w:rsidRPr="00924B83">
              <w:rPr>
                <w:bCs/>
              </w:rPr>
              <w:t>Department of English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Rc.R3/Ph.D-R20090656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D1A04" w:rsidRDefault="00924B83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Mr. K. </w:t>
            </w:r>
            <w:proofErr w:type="spellStart"/>
            <w:r w:rsidRPr="00BD1A04">
              <w:rPr>
                <w:bCs/>
              </w:rPr>
              <w:t>Sudalai</w:t>
            </w:r>
            <w:proofErr w:type="spellEnd"/>
            <w:r w:rsidRPr="00BD1A04">
              <w:rPr>
                <w:bCs/>
              </w:rPr>
              <w:t xml:space="preserve"> </w:t>
            </w:r>
            <w:proofErr w:type="spellStart"/>
            <w:r w:rsidRPr="00BD1A04">
              <w:rPr>
                <w:bCs/>
              </w:rPr>
              <w:t>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D1A04" w:rsidRDefault="00924B83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“Impedance Spectroscopic Studies on Chemically Synthesized Magnetic </w:t>
            </w:r>
            <w:proofErr w:type="spellStart"/>
            <w:r w:rsidRPr="00BD1A04">
              <w:rPr>
                <w:bCs/>
              </w:rPr>
              <w:t>Nanocomposite</w:t>
            </w:r>
            <w:proofErr w:type="spellEnd"/>
            <w:r w:rsidRPr="00BD1A04">
              <w:rPr>
                <w:bCs/>
              </w:rPr>
              <w:t xml:space="preserve"> for Device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D1A04" w:rsidRDefault="00924B83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10-08-2018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BD1A04" w:rsidRDefault="00924B83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Department of Physics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Rc.R3/Ph.D-R20090683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D7628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Mr.K.Balamurugan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D7628" w:rsidRDefault="00924B83" w:rsidP="00ED7628">
            <w:pPr>
              <w:pStyle w:val="NormalWeb"/>
              <w:jc w:val="both"/>
              <w:rPr>
                <w:bCs/>
              </w:rPr>
            </w:pPr>
            <w:r w:rsidRPr="00ED7628">
              <w:rPr>
                <w:bCs/>
              </w:rPr>
              <w:t xml:space="preserve">“Effects of </w:t>
            </w:r>
            <w:proofErr w:type="spellStart"/>
            <w:r w:rsidRPr="00ED7628">
              <w:rPr>
                <w:bCs/>
              </w:rPr>
              <w:t>Imcline</w:t>
            </w:r>
            <w:proofErr w:type="spellEnd"/>
            <w:r w:rsidRPr="00ED7628">
              <w:rPr>
                <w:bCs/>
              </w:rPr>
              <w:t xml:space="preserve"> Run, Decline and Running with Light Weight on Plain Surface on </w:t>
            </w:r>
            <w:proofErr w:type="spellStart"/>
            <w:r w:rsidRPr="00ED7628">
              <w:rPr>
                <w:bCs/>
              </w:rPr>
              <w:t>Selectd</w:t>
            </w:r>
            <w:proofErr w:type="spellEnd"/>
            <w:r w:rsidRPr="00ED7628">
              <w:rPr>
                <w:bCs/>
              </w:rPr>
              <w:t xml:space="preserve"> Physical Fitness and Physiological Components of the College Athletes in </w:t>
            </w:r>
            <w:proofErr w:type="spellStart"/>
            <w:r w:rsidRPr="00ED7628">
              <w:rPr>
                <w:bCs/>
              </w:rPr>
              <w:t>Periyar</w:t>
            </w:r>
            <w:proofErr w:type="spellEnd"/>
            <w:r w:rsidRPr="00ED7628">
              <w:rPr>
                <w:bCs/>
              </w:rPr>
              <w:t xml:space="preserve"> University”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D7628" w:rsidRDefault="00924B83">
            <w:pPr>
              <w:pStyle w:val="NormalWeb"/>
              <w:jc w:val="center"/>
              <w:rPr>
                <w:bCs/>
              </w:rPr>
            </w:pPr>
            <w:r w:rsidRPr="00ED7628">
              <w:rPr>
                <w:bCs/>
              </w:rPr>
              <w:t>04-08-2018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ED7628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Alagappa</w:t>
            </w:r>
            <w:proofErr w:type="spellEnd"/>
            <w:r w:rsidRPr="00ED7628">
              <w:rPr>
                <w:bCs/>
              </w:rPr>
              <w:t xml:space="preserve"> University College of Physical Education</w:t>
            </w:r>
          </w:p>
        </w:tc>
      </w:tr>
      <w:tr w:rsidR="007841C6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41C6" w:rsidRDefault="007841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Rc.R3/Ph.D-R20090297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41C6" w:rsidRPr="00ED7628" w:rsidRDefault="007841C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Ms.N.K.Ahila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41C6" w:rsidRPr="00ED7628" w:rsidRDefault="007841C6" w:rsidP="00ED7628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Coral Mucus Associated Bacteria From </w:t>
            </w:r>
            <w:proofErr w:type="spellStart"/>
            <w:r>
              <w:rPr>
                <w:bCs/>
              </w:rPr>
              <w:t>Shenbagamurvai</w:t>
            </w:r>
            <w:proofErr w:type="spellEnd"/>
            <w:r>
              <w:rPr>
                <w:bCs/>
              </w:rPr>
              <w:t xml:space="preserve"> Reef, Gulf of </w:t>
            </w:r>
            <w:proofErr w:type="spellStart"/>
            <w:r>
              <w:rPr>
                <w:bCs/>
              </w:rPr>
              <w:t>Mannar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SouthEast</w:t>
            </w:r>
            <w:proofErr w:type="spellEnd"/>
            <w:r>
              <w:rPr>
                <w:bCs/>
              </w:rPr>
              <w:t xml:space="preserve">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41C6" w:rsidRPr="00ED7628" w:rsidRDefault="007841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841C6" w:rsidRPr="00ED7628" w:rsidRDefault="007841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Animal Health and Management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FC77B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/1286</w:t>
            </w:r>
            <w:r w:rsidRPr="00CE24C0">
              <w:rPr>
                <w:bCs/>
              </w:rPr>
              <w:t xml:space="preserve"> 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C77BD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FC77BD">
              <w:rPr>
                <w:bCs/>
              </w:rPr>
              <w:t>Ms.M.Shanthi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C77BD" w:rsidRDefault="00924B83" w:rsidP="00FC77BD">
            <w:pPr>
              <w:pStyle w:val="NormalWeb"/>
              <w:jc w:val="both"/>
              <w:rPr>
                <w:bCs/>
              </w:rPr>
            </w:pPr>
            <w:r w:rsidRPr="00FC77BD">
              <w:rPr>
                <w:bCs/>
              </w:rPr>
              <w:t>“Preparation and Characterization of Solid and Gel Polymer Electrolytes Based on Poly (</w:t>
            </w:r>
            <w:proofErr w:type="spellStart"/>
            <w:r w:rsidRPr="00FC77BD">
              <w:rPr>
                <w:bCs/>
              </w:rPr>
              <w:t>Vinylidene</w:t>
            </w:r>
            <w:proofErr w:type="spellEnd"/>
            <w:r w:rsidRPr="00FC77BD">
              <w:rPr>
                <w:bCs/>
              </w:rPr>
              <w:t xml:space="preserve"> Chloride – Co – </w:t>
            </w:r>
            <w:proofErr w:type="spellStart"/>
            <w:r w:rsidRPr="00FC77BD">
              <w:rPr>
                <w:bCs/>
              </w:rPr>
              <w:t>Acrylonitrile</w:t>
            </w:r>
            <w:proofErr w:type="spellEnd"/>
            <w:r w:rsidRPr="00FC77BD">
              <w:rPr>
                <w:bCs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C77BD" w:rsidRDefault="00924B83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30-07-2018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C77BD" w:rsidRDefault="00924B83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Department of Physics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Default="002E4A5F" w:rsidP="00FC77BD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 Rc.R3/Ph.D-R20090664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Pr="00FC77BD" w:rsidRDefault="002E4A5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Ms.P.T.Shanmuga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Pr="00FC77BD" w:rsidRDefault="002E4A5F" w:rsidP="00FC77BD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“Influence of Emotional Intelligence and Teachers’ Morale on Professional Commitment of High School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E4A5F" w:rsidRPr="00FC77BD" w:rsidRDefault="002E4A5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26-07-</w:t>
            </w:r>
            <w:proofErr w:type="gramStart"/>
            <w:r>
              <w:rPr>
                <w:bCs/>
              </w:rPr>
              <w:t>2018  at</w:t>
            </w:r>
            <w:proofErr w:type="gramEnd"/>
            <w:r>
              <w:rPr>
                <w:bCs/>
              </w:rPr>
              <w:t xml:space="preserve"> 11.00.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E4A5F" w:rsidRPr="00FC77BD" w:rsidRDefault="002E4A5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3918B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Rc.R3/Ph.D-R20090535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A3329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2A3329">
              <w:rPr>
                <w:bCs/>
              </w:rPr>
              <w:t>Mr.S.Sandeep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A3329" w:rsidRDefault="00924B83" w:rsidP="002A3329">
            <w:pPr>
              <w:pStyle w:val="NormalWeb"/>
              <w:jc w:val="both"/>
              <w:rPr>
                <w:bCs/>
              </w:rPr>
            </w:pPr>
            <w:r w:rsidRPr="002A3329">
              <w:rPr>
                <w:bCs/>
              </w:rPr>
              <w:t xml:space="preserve">“Effect of </w:t>
            </w:r>
            <w:proofErr w:type="spellStart"/>
            <w:r w:rsidRPr="002A3329">
              <w:rPr>
                <w:bCs/>
              </w:rPr>
              <w:t>Dyanamic</w:t>
            </w:r>
            <w:proofErr w:type="spellEnd"/>
            <w:r w:rsidRPr="002A3329">
              <w:rPr>
                <w:bCs/>
              </w:rPr>
              <w:t xml:space="preserve"> Vision Training to Improve Visual Acuity, Visual Perceptual Skill, Visual Motor Skill and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Skills of Elite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A3329" w:rsidRDefault="00924B83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25-07-2018 at 10.30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2A3329" w:rsidRDefault="00924B83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Department of Physical Education and Health Sciences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center"/>
              <w:rPr>
                <w:bCs/>
              </w:rPr>
            </w:pPr>
            <w:proofErr w:type="spellStart"/>
            <w:r w:rsidRPr="00E56286">
              <w:rPr>
                <w:bCs/>
              </w:rPr>
              <w:t>Mr.U.R.Bipin</w:t>
            </w:r>
            <w:proofErr w:type="spellEnd"/>
            <w:r w:rsidRPr="00E56286">
              <w:rPr>
                <w:bCs/>
              </w:rPr>
              <w:t xml:space="preserve"> Das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both"/>
              <w:rPr>
                <w:bCs/>
              </w:rPr>
            </w:pPr>
            <w:r w:rsidRPr="00E56286">
              <w:rPr>
                <w:bCs/>
              </w:rPr>
              <w:t>“Isolated and Combined Effect of Selected Pilates Exercises and Yogic Practices on Postural Deformities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25-07-2018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Department of Physical Education and Health Sciences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Rc.R3/Ph.D-R20090433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Mr.S.Vignesh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 of Progressive Agility Trunk Stabilisation (PATS) Exercises And Manual Intervention </w:t>
            </w:r>
            <w:proofErr w:type="spellStart"/>
            <w:r>
              <w:rPr>
                <w:bCs/>
              </w:rPr>
              <w:t>Theraphy</w:t>
            </w:r>
            <w:proofErr w:type="spellEnd"/>
            <w:r>
              <w:rPr>
                <w:bCs/>
              </w:rPr>
              <w:t xml:space="preserve"> on the rehabilitation of Acute Hamstring Strain in Male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E56286" w:rsidRDefault="00924B83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Physical Education and Health Sciences </w:t>
            </w:r>
          </w:p>
        </w:tc>
      </w:tr>
      <w:tr w:rsidR="00924B83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Rc.R3/Ph.D-R20090583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Mr.Sudheendra</w:t>
            </w:r>
            <w:proofErr w:type="spellEnd"/>
            <w:r>
              <w:rPr>
                <w:bCs/>
              </w:rPr>
              <w:t xml:space="preserve"> P. Putty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“Incentives for </w:t>
            </w:r>
            <w:proofErr w:type="spellStart"/>
            <w:r>
              <w:rPr>
                <w:bCs/>
              </w:rPr>
              <w:t>Coporate</w:t>
            </w:r>
            <w:proofErr w:type="spellEnd"/>
            <w:r>
              <w:rPr>
                <w:bCs/>
              </w:rPr>
              <w:t xml:space="preserve"> Growth – A Study of Select </w:t>
            </w:r>
            <w:r w:rsidR="00F40FA7">
              <w:rPr>
                <w:bCs/>
                <w:lang w:val="en-US"/>
              </w:rPr>
              <w:t xml:space="preserve">Companies in the ICT Sector in </w:t>
            </w:r>
            <w:proofErr w:type="spellStart"/>
            <w:r w:rsidR="00F40FA7">
              <w:rPr>
                <w:bCs/>
                <w:lang w:val="en-US"/>
              </w:rPr>
              <w:t>Telangana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F40FA7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F40FA7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</w:t>
            </w:r>
            <w:proofErr w:type="spellStart"/>
            <w:r>
              <w:rPr>
                <w:bCs/>
              </w:rPr>
              <w:t>Secretaryship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B5472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Rc.R3/Ph.D-R20090480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B5472C">
              <w:rPr>
                <w:bCs/>
              </w:rPr>
              <w:t>Ms.P.C.Binu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 w:rsidP="00B5472C">
            <w:pPr>
              <w:pStyle w:val="NormalWeb"/>
              <w:jc w:val="both"/>
              <w:rPr>
                <w:bCs/>
              </w:rPr>
            </w:pPr>
            <w:r w:rsidRPr="00B5472C">
              <w:rPr>
                <w:bCs/>
              </w:rPr>
              <w:t>“Impact of UGC-</w:t>
            </w:r>
            <w:proofErr w:type="spellStart"/>
            <w:r w:rsidRPr="00B5472C">
              <w:rPr>
                <w:bCs/>
              </w:rPr>
              <w:t>Infonet</w:t>
            </w:r>
            <w:proofErr w:type="spellEnd"/>
            <w:r w:rsidRPr="00B5472C">
              <w:rPr>
                <w:bCs/>
              </w:rPr>
              <w:t xml:space="preserve"> Digital Library Consortium on the Higher Education with Special Reference to State Universities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Department of Library and Information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Ms.Vijaya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Impact of Employer Branding on Employee Attraction and Retention”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Rc.R3/Ph.D-R20091295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Ms.J.Arockia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Reeta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“Lattice Ordered Fuzzy Soft Groups and their Algebraic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Mathematics</w:t>
            </w:r>
          </w:p>
        </w:tc>
      </w:tr>
      <w:tr w:rsidR="00797BDE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97BDE" w:rsidRDefault="00797BDE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97BDE" w:rsidRDefault="00797BDE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Ms.R.Rajarajeswari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97BDE" w:rsidRDefault="00797BDE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“Study on Women Entrepreneurs: Challenge and Achievements”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97BDE" w:rsidRDefault="00797BD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97BDE" w:rsidRDefault="00797BD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Rc.R3/Ph.D-R20091043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Ms.N.Devika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 w:rsidP="00B5472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“Economic Analysis of Drip Method Irrigated Crops: An Empirical Study from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16-07-2018 at 11.00 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B5472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Economics and Rural Development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1E7FF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E7FF5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1E7FF5">
              <w:rPr>
                <w:bCs/>
              </w:rPr>
              <w:t>Mr.A.Arul</w:t>
            </w:r>
            <w:proofErr w:type="spellEnd"/>
            <w:r w:rsidRPr="001E7FF5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E7FF5" w:rsidRDefault="00924B83" w:rsidP="001E7FF5">
            <w:pPr>
              <w:pStyle w:val="NormalWeb"/>
              <w:jc w:val="both"/>
              <w:rPr>
                <w:bCs/>
              </w:rPr>
            </w:pPr>
            <w:r w:rsidRPr="001E7FF5">
              <w:rPr>
                <w:bCs/>
              </w:rPr>
              <w:t xml:space="preserve">“Studies on the Biogenic Amines forming Bacteria and Levels of Biogenic Amines in Fish and Fishery </w:t>
            </w:r>
            <w:proofErr w:type="spellStart"/>
            <w:r w:rsidRPr="001E7FF5">
              <w:rPr>
                <w:bCs/>
              </w:rPr>
              <w:t>Products,with</w:t>
            </w:r>
            <w:proofErr w:type="spellEnd"/>
            <w:r w:rsidRPr="001E7FF5">
              <w:rPr>
                <w:bCs/>
              </w:rPr>
              <w:t xml:space="preserve"> Reference to their </w:t>
            </w:r>
            <w:proofErr w:type="spellStart"/>
            <w:r w:rsidRPr="001E7FF5">
              <w:rPr>
                <w:bCs/>
              </w:rPr>
              <w:t>control,using</w:t>
            </w:r>
            <w:proofErr w:type="spellEnd"/>
            <w:r w:rsidRPr="001E7FF5">
              <w:rPr>
                <w:bCs/>
              </w:rPr>
              <w:t xml:space="preserve"> Natural Preservatives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E7FF5" w:rsidRDefault="00924B83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1E7FF5" w:rsidRDefault="00924B83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Department of Oceanography and Coastal Area Studies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Ms.M.Ramamanonmani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 w:rsidP="00F92FD5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>“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திலகவதி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சிறுகதைகளில்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கதைக்களமும்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சமூகசிக்கல்களும்</w:t>
            </w:r>
            <w:proofErr w:type="spellEnd"/>
            <w:r w:rsidRPr="00F92FD5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76C43" w:rsidRDefault="00924B83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476C43" w:rsidRDefault="00924B83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Department of Tamil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Ms.R.Manjula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 w:rsidP="006C41D3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 xml:space="preserve">“An Economic Study of Rural Poverty and Inequality in </w:t>
            </w:r>
            <w:proofErr w:type="spellStart"/>
            <w:r w:rsidRPr="00F92FD5">
              <w:rPr>
                <w:bCs/>
              </w:rPr>
              <w:t>Sivagangai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bCs/>
              </w:rPr>
              <w:t>District,Tamil</w:t>
            </w:r>
            <w:proofErr w:type="spellEnd"/>
            <w:r w:rsidRPr="00F92FD5">
              <w:rPr>
                <w:bCs/>
              </w:rPr>
              <w:t xml:space="preserve"> Nadu”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Economics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Mr.S.Muthumari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“Mapping of Research Publications on Materials Science in India: A special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Indian Institutes of Technology(IITs)”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Rc.R3/Ph.D-R20090961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Mr.J.Alexander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“Women Protagonists in the Select Fictional Writings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 xml:space="preserve">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7E26E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Rc.R3/Ph.D-R20090573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Ms.Roopam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 w:rsidP="007E26E0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“Molecular Genetics and Cytokine Profiling in South Indian Patients with Primary Angle Closure Glaucoma”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06-07-2018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Genetics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CE24C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Rc.R3/Ph.D-R20090940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Mr.C.Arunan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“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காலந்தோறும்</w:t>
            </w:r>
            <w:proofErr w:type="spellEnd"/>
            <w:r w:rsidRPr="007E26E0">
              <w:rPr>
                <w:bCs/>
              </w:rPr>
              <w:t xml:space="preserve"> 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பறம்புமலை</w:t>
            </w:r>
            <w:proofErr w:type="spellEnd"/>
            <w:r w:rsidRPr="007E26E0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06-07-2018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Department of Tamil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Rc.R3/Ph.D-R20090738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Ms.Smitha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Baboo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“Effectiveness of Playing and Watching Video Games on the Classroom </w:t>
            </w:r>
            <w:proofErr w:type="spellStart"/>
            <w:r>
              <w:rPr>
                <w:bCs/>
              </w:rPr>
              <w:t>Attention,Problem</w:t>
            </w:r>
            <w:proofErr w:type="spellEnd"/>
            <w:r>
              <w:rPr>
                <w:bCs/>
              </w:rPr>
              <w:t xml:space="preserve"> Solving and </w:t>
            </w:r>
            <w:proofErr w:type="spellStart"/>
            <w:r>
              <w:rPr>
                <w:bCs/>
              </w:rPr>
              <w:t>Prosocial</w:t>
            </w:r>
            <w:proofErr w:type="spellEnd"/>
            <w:r>
              <w:rPr>
                <w:bCs/>
              </w:rPr>
              <w:t xml:space="preserve"> Behaviour </w:t>
            </w:r>
            <w:proofErr w:type="spellStart"/>
            <w:r>
              <w:rPr>
                <w:bCs/>
              </w:rPr>
              <w:t>pf</w:t>
            </w:r>
            <w:proofErr w:type="spellEnd"/>
            <w:r>
              <w:rPr>
                <w:bCs/>
              </w:rPr>
              <w:t xml:space="preserve"> Middle School Students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26E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92FD5" w:rsidRDefault="00924B83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Education</w:t>
            </w:r>
            <w:r>
              <w:rPr>
                <w:bCs/>
                <w:lang w:val="en-US"/>
              </w:rPr>
              <w:t>(DDE)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Rc.R3/Ph.D-R20090516/2018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Mr.K.Ganesh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“Impact of Different Types of </w:t>
            </w:r>
            <w:proofErr w:type="spellStart"/>
            <w:r>
              <w:rPr>
                <w:bCs/>
              </w:rPr>
              <w:t>Mallakhamb</w:t>
            </w:r>
            <w:proofErr w:type="spellEnd"/>
            <w:r>
              <w:rPr>
                <w:bCs/>
              </w:rPr>
              <w:t xml:space="preserve"> and Isometric Exercise on Selected Bio-</w:t>
            </w:r>
            <w:proofErr w:type="spellStart"/>
            <w:r>
              <w:rPr>
                <w:bCs/>
              </w:rPr>
              <w:t>Chemical,Physical,Physiological,Psychological</w:t>
            </w:r>
            <w:proofErr w:type="spellEnd"/>
            <w:r>
              <w:rPr>
                <w:bCs/>
              </w:rPr>
              <w:t xml:space="preserve"> Variables on School Boys in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29-06-2018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E24C0" w:rsidRDefault="00924B83" w:rsidP="00CE24C0">
            <w:pPr>
              <w:pStyle w:val="NormalWeb"/>
              <w:rPr>
                <w:bCs/>
              </w:rPr>
            </w:pPr>
            <w:r w:rsidRPr="00CE24C0">
              <w:rPr>
                <w:bCs/>
              </w:rPr>
              <w:t>Rc.R3/Ph.D-R20091072/2018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E24C0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CE24C0">
              <w:rPr>
                <w:bCs/>
                <w:sz w:val="22"/>
                <w:szCs w:val="22"/>
              </w:rPr>
              <w:t>Mr.M.Neethi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Perumal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E24C0" w:rsidRDefault="00924B83" w:rsidP="00CE24C0">
            <w:pPr>
              <w:pStyle w:val="NormalWeb"/>
              <w:jc w:val="both"/>
              <w:rPr>
                <w:bCs/>
                <w:sz w:val="22"/>
                <w:szCs w:val="22"/>
              </w:rPr>
            </w:pPr>
            <w:r w:rsidRPr="00CE24C0">
              <w:rPr>
                <w:bCs/>
                <w:sz w:val="22"/>
                <w:szCs w:val="22"/>
              </w:rPr>
              <w:t xml:space="preserve">“ Effectiveness of Self Instructional Modules for </w:t>
            </w:r>
            <w:proofErr w:type="spellStart"/>
            <w:r w:rsidRPr="00CE24C0">
              <w:rPr>
                <w:bCs/>
                <w:sz w:val="22"/>
                <w:szCs w:val="22"/>
              </w:rPr>
              <w:t>B.Ed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Teachet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Trainees to Enhance Rational Reflective Thinking of </w:t>
            </w:r>
            <w:proofErr w:type="spellStart"/>
            <w:r w:rsidRPr="00CE24C0">
              <w:rPr>
                <w:bCs/>
                <w:sz w:val="22"/>
                <w:szCs w:val="22"/>
              </w:rPr>
              <w:t>Dr.Radhakrishnan</w:t>
            </w:r>
            <w:proofErr w:type="spellEnd"/>
            <w:r w:rsidRPr="00CE24C0">
              <w:rPr>
                <w:bCs/>
                <w:sz w:val="22"/>
                <w:szCs w:val="22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E24C0" w:rsidRDefault="00924B83">
            <w:pPr>
              <w:pStyle w:val="NormalWeb"/>
              <w:jc w:val="center"/>
              <w:rPr>
                <w:bCs/>
              </w:rPr>
            </w:pPr>
            <w:r w:rsidRPr="00CE24C0">
              <w:rPr>
                <w:bCs/>
              </w:rPr>
              <w:t>29-06-2018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CE24C0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CE24C0">
              <w:rPr>
                <w:bCs/>
              </w:rPr>
              <w:t>Alagappa</w:t>
            </w:r>
            <w:proofErr w:type="spellEnd"/>
            <w:r w:rsidRPr="00CE24C0">
              <w:rPr>
                <w:bCs/>
              </w:rPr>
              <w:t xml:space="preserve"> University College of Education</w:t>
            </w:r>
          </w:p>
        </w:tc>
      </w:tr>
      <w:tr w:rsidR="002E4A5F" w:rsidRPr="0050367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CA445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0367A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Mr.M.Arun</w:t>
            </w:r>
            <w:proofErr w:type="spellEnd"/>
            <w:r w:rsidRPr="0050367A">
              <w:rPr>
                <w:bCs/>
              </w:rPr>
              <w:t xml:space="preserve"> </w:t>
            </w:r>
            <w:proofErr w:type="spellStart"/>
            <w:r w:rsidRPr="0050367A">
              <w:rPr>
                <w:bCs/>
              </w:rPr>
              <w:t>Prem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0367A" w:rsidRDefault="00924B83" w:rsidP="0050367A">
            <w:pPr>
              <w:pStyle w:val="NormalWeb"/>
              <w:jc w:val="both"/>
              <w:rPr>
                <w:bCs/>
              </w:rPr>
            </w:pPr>
            <w:r w:rsidRPr="0050367A">
              <w:rPr>
                <w:bCs/>
              </w:rPr>
              <w:t>“Effect of Circuit Training on Grass, Gravel and Synthetic Field on Motor Fitness and Performance Variables of College Men Hockey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0367A" w:rsidRDefault="00924B83">
            <w:pPr>
              <w:pStyle w:val="NormalWeb"/>
              <w:jc w:val="center"/>
              <w:rPr>
                <w:bCs/>
              </w:rPr>
            </w:pPr>
            <w:r w:rsidRPr="0050367A">
              <w:rPr>
                <w:bCs/>
              </w:rPr>
              <w:t>29-06-2018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50367A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Alagappa</w:t>
            </w:r>
            <w:proofErr w:type="spellEnd"/>
            <w:r w:rsidRPr="0050367A">
              <w:rPr>
                <w:bCs/>
              </w:rPr>
              <w:t xml:space="preserve"> University College of Physical Education</w:t>
            </w:r>
          </w:p>
        </w:tc>
      </w:tr>
      <w:tr w:rsidR="002E4A5F" w:rsidRPr="0050367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CA4450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/0634/2018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0367A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0367A" w:rsidRDefault="00924B83" w:rsidP="0050367A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 A Study on Antecedents and Consequences of Stress among the employees in service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0367A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50367A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3E3E2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/0595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3E2B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3E3E2B">
              <w:rPr>
                <w:bCs/>
                <w:sz w:val="22"/>
                <w:szCs w:val="22"/>
              </w:rPr>
              <w:t>Dr.V.Raj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3E2B" w:rsidRDefault="00924B83" w:rsidP="003E3E2B">
            <w:pPr>
              <w:pStyle w:val="NormalWeb"/>
              <w:jc w:val="both"/>
              <w:rPr>
                <w:bCs/>
              </w:rPr>
            </w:pPr>
            <w:r w:rsidRPr="003E3E2B">
              <w:rPr>
                <w:bCs/>
              </w:rPr>
              <w:t>“Removal of Dyes from Aqueous Solution using Algae as Bio sorbent”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C7661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 w:rsidRPr="001C7661">
              <w:rPr>
                <w:bCs/>
                <w:sz w:val="22"/>
                <w:szCs w:val="22"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1C7661" w:rsidRDefault="00924B83">
            <w:pPr>
              <w:pStyle w:val="NormalWeb"/>
              <w:jc w:val="center"/>
              <w:rPr>
                <w:bCs/>
              </w:rPr>
            </w:pPr>
            <w:r w:rsidRPr="001C7661">
              <w:rPr>
                <w:bCs/>
              </w:rPr>
              <w:t xml:space="preserve">Department of Industrial </w:t>
            </w:r>
            <w:proofErr w:type="spellStart"/>
            <w:r w:rsidRPr="001C7661">
              <w:rPr>
                <w:bCs/>
              </w:rPr>
              <w:t>Chemsitry</w:t>
            </w:r>
            <w:proofErr w:type="spellEnd"/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Rc.R3/Ph.D-R20090778/2018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3E2B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Mr.A.Palani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3E2B" w:rsidRDefault="00924B83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“Synthesis and Characterization of Some Biologically Active Schiff Base Transition Metal Complexes”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C7661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1C7661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Chemistry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Rc.R3/Ph.D-R20090640/2018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3E2B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Mr.K.S.Hariharan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3E2B" w:rsidRDefault="00924B83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E-HRM Practices on Job Performance of Employees in Business Process Outsourcing Organizations at Bangalore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C7661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1C7661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EB4EDA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B4EDA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EB4EDA">
              <w:rPr>
                <w:bCs/>
              </w:rPr>
              <w:t>Mr.M.Stephen</w:t>
            </w:r>
            <w:proofErr w:type="spellEnd"/>
            <w:r w:rsidRPr="00EB4EDA">
              <w:rPr>
                <w:bCs/>
              </w:rPr>
              <w:t xml:space="preserve"> Michael Raj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B4EDA" w:rsidRDefault="00924B83" w:rsidP="00EB4EDA">
            <w:pPr>
              <w:pStyle w:val="NormalWeb"/>
              <w:jc w:val="both"/>
              <w:rPr>
                <w:bCs/>
              </w:rPr>
            </w:pPr>
            <w:r w:rsidRPr="00EB4EDA">
              <w:rPr>
                <w:bCs/>
              </w:rPr>
              <w:t>“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முடியரசனாரின்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படைப்பிலக்கியக்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கொள்கை</w:t>
            </w:r>
            <w:proofErr w:type="spellEnd"/>
            <w:r w:rsidRPr="00EB4ED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B4EDA" w:rsidRDefault="00924B83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>20-06-2018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EB4EDA" w:rsidRDefault="00924B83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 xml:space="preserve">Centre for Tamil Culture 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822EF9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0366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C3B85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1C3B85">
              <w:rPr>
                <w:bCs/>
              </w:rPr>
              <w:t>Mr.Bharathi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C3B85" w:rsidRDefault="00924B83" w:rsidP="001C3B85">
            <w:pPr>
              <w:pStyle w:val="NormalWeb"/>
              <w:jc w:val="both"/>
              <w:rPr>
                <w:bCs/>
              </w:rPr>
            </w:pPr>
            <w:r w:rsidRPr="001C3B85">
              <w:rPr>
                <w:bCs/>
              </w:rPr>
              <w:t>“Influence of Self-Concept, Locus of Control and Maths Anxiety on the Computation Ability of Mathematics Students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1C3B85" w:rsidRDefault="00924B83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15-06-2018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1C3B85" w:rsidRDefault="00924B83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Department of Education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3B3828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0739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D2A97" w:rsidRDefault="00924B83" w:rsidP="00AD2A97">
            <w:pPr>
              <w:pStyle w:val="NormalWeb"/>
              <w:jc w:val="center"/>
              <w:rPr>
                <w:bCs/>
              </w:rPr>
            </w:pPr>
            <w:proofErr w:type="spellStart"/>
            <w:r w:rsidRPr="00AD2A97">
              <w:rPr>
                <w:bCs/>
              </w:rPr>
              <w:t>Mr.M.Selvam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D2A97" w:rsidRDefault="00924B83" w:rsidP="00AD2A97">
            <w:pPr>
              <w:pStyle w:val="NormalWeb"/>
              <w:jc w:val="both"/>
              <w:rPr>
                <w:bCs/>
              </w:rPr>
            </w:pPr>
            <w:r w:rsidRPr="00AD2A97">
              <w:rPr>
                <w:bCs/>
              </w:rPr>
              <w:t>“Perception of Teacher Educators on Educational Technology in Relation to Professional Com”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D2A97" w:rsidRDefault="00924B83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15-06-2018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AD2A97" w:rsidRDefault="00924B83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Department of Education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446996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1063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6996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Ms.B.Sundaravadivoo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6996" w:rsidRDefault="00924B83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“Studies on Controllability of Fractional </w:t>
            </w:r>
            <w:proofErr w:type="spellStart"/>
            <w:r w:rsidRPr="00446996">
              <w:rPr>
                <w:bCs/>
              </w:rPr>
              <w:t>Integro</w:t>
            </w:r>
            <w:proofErr w:type="spellEnd"/>
            <w:r w:rsidRPr="00446996">
              <w:rPr>
                <w:bCs/>
              </w:rPr>
              <w:t>-Differential Equations and Inclusions”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6996" w:rsidRDefault="00924B83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446996" w:rsidRDefault="00924B83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Mathematics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6996" w:rsidRDefault="00924B83" w:rsidP="00446996">
            <w:pPr>
              <w:pStyle w:val="NormalWeb"/>
              <w:rPr>
                <w:bCs/>
              </w:rPr>
            </w:pPr>
            <w:r w:rsidRPr="00446996">
              <w:rPr>
                <w:bCs/>
              </w:rPr>
              <w:t>Rc.R3/Ph.D-R20090773/2018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6996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Mr.R.Murugan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6996" w:rsidRDefault="00924B83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“Pure and </w:t>
            </w:r>
            <w:proofErr w:type="spellStart"/>
            <w:r w:rsidRPr="00446996">
              <w:rPr>
                <w:bCs/>
              </w:rPr>
              <w:t>Trnsition</w:t>
            </w:r>
            <w:proofErr w:type="spellEnd"/>
            <w:r w:rsidRPr="00446996">
              <w:rPr>
                <w:bCs/>
              </w:rPr>
              <w:t xml:space="preserve"> Metal (TM=</w:t>
            </w:r>
            <w:proofErr w:type="spellStart"/>
            <w:r w:rsidRPr="00446996">
              <w:rPr>
                <w:bCs/>
              </w:rPr>
              <w:t>Mn,Co,Ni</w:t>
            </w:r>
            <w:proofErr w:type="spellEnd"/>
            <w:r w:rsidRPr="00446996">
              <w:rPr>
                <w:bCs/>
              </w:rPr>
              <w:t>) Doped Cerium Oxide Nanostructures for Storage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6996" w:rsidRDefault="00924B83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446996" w:rsidRDefault="00924B83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Physics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B9783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R20090585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Mr.K.S.Kalyani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“Utilisation of Information Resources Among the Civil Service Exam Aspirants at Chennai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51595" w:rsidRDefault="00924B83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04-06-2018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751595" w:rsidRDefault="00924B83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Department of Library and Information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B9783B">
            <w:pPr>
              <w:pStyle w:val="NormalWeb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/0419/2018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Mr.R.Soureche</w:t>
            </w:r>
            <w:proofErr w:type="spellEnd"/>
            <w:r w:rsidRPr="00B9783B">
              <w:rPr>
                <w:bCs/>
              </w:rPr>
              <w:t xml:space="preserve">  @ </w:t>
            </w:r>
            <w:proofErr w:type="spellStart"/>
            <w:r w:rsidRPr="00B9783B">
              <w:rPr>
                <w:bCs/>
              </w:rPr>
              <w:t>Venguidaragavane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 xml:space="preserve">“Circular Approach and Methods to teach Pre-Disaster Risk Reduction Education in Developing Knowledge on Coping </w:t>
            </w:r>
            <w:proofErr w:type="spellStart"/>
            <w:r w:rsidRPr="00B9783B">
              <w:rPr>
                <w:bCs/>
              </w:rPr>
              <w:t>Startegies</w:t>
            </w:r>
            <w:proofErr w:type="spellEnd"/>
            <w:r w:rsidRPr="00B9783B">
              <w:rPr>
                <w:bCs/>
              </w:rPr>
              <w:t xml:space="preserve"> among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30-05-2018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B9783B" w:rsidRDefault="00924B83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Education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/0352/2018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A92C47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Ms.K.Sureka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</w:t>
            </w:r>
            <w:proofErr w:type="spellStart"/>
            <w:r w:rsidRPr="00B9783B">
              <w:rPr>
                <w:bCs/>
              </w:rPr>
              <w:t>Sructural</w:t>
            </w:r>
            <w:proofErr w:type="spellEnd"/>
            <w:r w:rsidRPr="00B9783B">
              <w:rPr>
                <w:bCs/>
              </w:rPr>
              <w:t xml:space="preserve"> and Functional Studies on </w:t>
            </w:r>
            <w:proofErr w:type="spellStart"/>
            <w:r w:rsidRPr="00B9783B">
              <w:rPr>
                <w:bCs/>
              </w:rPr>
              <w:t>Pyrimidine</w:t>
            </w:r>
            <w:proofErr w:type="spellEnd"/>
            <w:r w:rsidRPr="00B9783B">
              <w:rPr>
                <w:bCs/>
              </w:rPr>
              <w:t xml:space="preserve"> Biosynthetic Enzymes from </w:t>
            </w:r>
            <w:proofErr w:type="spellStart"/>
            <w:r w:rsidRPr="00B9783B">
              <w:rPr>
                <w:bCs/>
              </w:rPr>
              <w:t>Hyperthermophile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Thermus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Thermophilus</w:t>
            </w:r>
            <w:proofErr w:type="spellEnd"/>
            <w:r w:rsidRPr="00B9783B">
              <w:rPr>
                <w:bCs/>
              </w:rPr>
              <w:t xml:space="preserve"> HB8”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B9783B" w:rsidRDefault="00924B83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25-05-2018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B9783B" w:rsidRDefault="00924B83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Bioinformatics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AB6A7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R20091079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924B83" w:rsidRDefault="00924B83" w:rsidP="00AB6A7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955EB0" w:rsidRDefault="00924B83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Lokesha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955EB0" w:rsidRDefault="00924B83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“Perspectives of Electronic Resources and Its Use Pattern in College Libraries </w:t>
            </w:r>
            <w:proofErr w:type="spellStart"/>
            <w:r>
              <w:rPr>
                <w:bCs/>
              </w:rPr>
              <w:t>Affliated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Banglore</w:t>
            </w:r>
            <w:proofErr w:type="spellEnd"/>
            <w:r>
              <w:rPr>
                <w:bCs/>
              </w:rPr>
              <w:t xml:space="preserve"> University: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955EB0" w:rsidRDefault="00924B83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21-05-2018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955EB0" w:rsidRDefault="00924B83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AB6A7F">
            <w:pPr>
              <w:pStyle w:val="NormalWeb"/>
              <w:rPr>
                <w:bCs/>
              </w:rPr>
            </w:pPr>
            <w:r w:rsidRPr="00A92C47">
              <w:rPr>
                <w:bCs/>
                <w:sz w:val="27"/>
                <w:szCs w:val="27"/>
              </w:rPr>
              <w:t>Rc.R3/</w:t>
            </w:r>
            <w:proofErr w:type="spellStart"/>
            <w:r w:rsidRPr="00A92C47">
              <w:rPr>
                <w:bCs/>
                <w:sz w:val="27"/>
                <w:szCs w:val="27"/>
              </w:rPr>
              <w:t>Ph.D</w:t>
            </w:r>
            <w:proofErr w:type="spellEnd"/>
            <w:r w:rsidRPr="00A92C47">
              <w:rPr>
                <w:bCs/>
                <w:sz w:val="27"/>
                <w:szCs w:val="27"/>
              </w:rPr>
              <w:t>/0</w:t>
            </w:r>
            <w:r>
              <w:rPr>
                <w:bCs/>
                <w:sz w:val="27"/>
                <w:szCs w:val="27"/>
              </w:rPr>
              <w:t>242</w:t>
            </w:r>
            <w:r w:rsidRPr="00A92C47">
              <w:rPr>
                <w:bCs/>
                <w:sz w:val="27"/>
                <w:szCs w:val="27"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Mr.S.Arunprasad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“Impact of Social Media Advertisement on the Purchase of Hatchback and Sedan Cars in Erode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26148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/0860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6148F" w:rsidRDefault="00924B83">
            <w:pPr>
              <w:pStyle w:val="NormalWeb"/>
              <w:jc w:val="center"/>
              <w:rPr>
                <w:bCs/>
              </w:rPr>
            </w:pPr>
            <w:r w:rsidRPr="0026148F">
              <w:rPr>
                <w:bCs/>
              </w:rPr>
              <w:t xml:space="preserve">Ms. P. </w:t>
            </w:r>
            <w:proofErr w:type="spellStart"/>
            <w:r w:rsidRPr="0026148F">
              <w:rPr>
                <w:bCs/>
              </w:rPr>
              <w:t>Subhasri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6148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“Novel Approach for Ensuring Privacy of </w:t>
            </w:r>
            <w:proofErr w:type="spellStart"/>
            <w:r>
              <w:rPr>
                <w:bCs/>
              </w:rPr>
              <w:t>Dicom</w:t>
            </w:r>
            <w:proofErr w:type="spellEnd"/>
            <w:r>
              <w:rPr>
                <w:bCs/>
              </w:rPr>
              <w:t xml:space="preserve"> Content in Public Cloud”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6148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26148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D41EA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/0531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41EA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41EA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“Socio-Economic and Cultural Contributions of </w:t>
            </w:r>
            <w:proofErr w:type="spellStart"/>
            <w:r>
              <w:rPr>
                <w:bCs/>
              </w:rPr>
              <w:t>Sethupathis</w:t>
            </w:r>
            <w:proofErr w:type="spellEnd"/>
            <w:r>
              <w:rPr>
                <w:bCs/>
              </w:rPr>
              <w:t xml:space="preserve"> In </w:t>
            </w:r>
            <w:proofErr w:type="spellStart"/>
            <w:r>
              <w:rPr>
                <w:bCs/>
              </w:rPr>
              <w:t>Ramnad</w:t>
            </w:r>
            <w:proofErr w:type="spellEnd"/>
            <w:r>
              <w:rPr>
                <w:bCs/>
              </w:rPr>
              <w:t xml:space="preserve"> –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41EA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04-05-2018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D41EA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History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E65807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/1453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B01BF" w:rsidRDefault="00924B83">
            <w:pPr>
              <w:pStyle w:val="NormalWeb"/>
              <w:jc w:val="center"/>
              <w:rPr>
                <w:bCs/>
              </w:rPr>
            </w:pPr>
            <w:r w:rsidRPr="00AB01BF">
              <w:rPr>
                <w:bCs/>
              </w:rPr>
              <w:t>Ms. E.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B01B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“Contribution of the Self Financing Teacher Education Institutions To the Underprivileged Sections of the Society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B01B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03-05-2018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AB01B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D05BD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R20090373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05BDB" w:rsidRDefault="00924B83">
            <w:pPr>
              <w:pStyle w:val="NormalWeb"/>
              <w:jc w:val="center"/>
              <w:rPr>
                <w:bCs/>
              </w:rPr>
            </w:pPr>
            <w:r w:rsidRPr="00D05BDB">
              <w:rPr>
                <w:bCs/>
              </w:rPr>
              <w:t>Mr. M. Marshal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05BDB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D05BDB">
              <w:rPr>
                <w:rFonts w:ascii="Latha" w:hAnsi="Latha" w:cs="Latha"/>
                <w:bCs/>
              </w:rPr>
              <w:t>சங்க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இலக்கியத்தில்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பாலியல்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கருத்தியல்கள்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05BDB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D05BDB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Tamil</w:t>
            </w:r>
          </w:p>
        </w:tc>
      </w:tr>
      <w:tr w:rsidR="002E4A5F" w:rsidRPr="007E064F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7E064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/0472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064F" w:rsidRDefault="00924B83">
            <w:pPr>
              <w:pStyle w:val="NormalWeb"/>
              <w:jc w:val="center"/>
              <w:rPr>
                <w:bCs/>
              </w:rPr>
            </w:pPr>
            <w:r w:rsidRPr="007E064F">
              <w:rPr>
                <w:bCs/>
              </w:rPr>
              <w:t>Ms.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Lalli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064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“Intrusion Detection Based  on Data Mining Techniques in Mobile Ad HOC Networks”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E064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7E064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Application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6C6ED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/0464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6C6ED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R. </w:t>
            </w:r>
            <w:proofErr w:type="spellStart"/>
            <w:r>
              <w:rPr>
                <w:bCs/>
              </w:rPr>
              <w:t>Malathi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6C6ED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“Segmentation of MRI Brain </w:t>
            </w:r>
            <w:proofErr w:type="spellStart"/>
            <w:r>
              <w:rPr>
                <w:bCs/>
              </w:rPr>
              <w:t>Imges</w:t>
            </w:r>
            <w:proofErr w:type="spellEnd"/>
            <w:r>
              <w:rPr>
                <w:bCs/>
              </w:rPr>
              <w:t xml:space="preserve"> Using K-Means Clustering and Contour Segmentation”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6C6ED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6C6ED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F0394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/0857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03944" w:rsidRDefault="00924B83">
            <w:pPr>
              <w:pStyle w:val="NormalWeb"/>
              <w:jc w:val="center"/>
              <w:rPr>
                <w:bCs/>
              </w:rPr>
            </w:pPr>
            <w:r w:rsidRPr="00F03944">
              <w:rPr>
                <w:bCs/>
              </w:rPr>
              <w:t>Mr. B. Shankar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0394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“E-Enabled Supply Chain and Logistics Management : Practices, Problems and Prospects (With Special Reference to Garment Industry)”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0394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20-04-2018 at1.00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03944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2363E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/1045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363E4" w:rsidRDefault="00924B83">
            <w:pPr>
              <w:pStyle w:val="NormalWeb"/>
              <w:jc w:val="center"/>
              <w:rPr>
                <w:bCs/>
              </w:rPr>
            </w:pPr>
            <w:r w:rsidRPr="002363E4">
              <w:rPr>
                <w:bCs/>
              </w:rPr>
              <w:t>Ms</w:t>
            </w:r>
            <w:r>
              <w:rPr>
                <w:bCs/>
              </w:rPr>
              <w:t>. I. Elise Diana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363E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“Mother – Daughter Relationship in the Select Novels of </w:t>
            </w:r>
            <w:proofErr w:type="spellStart"/>
            <w:r>
              <w:rPr>
                <w:bCs/>
              </w:rPr>
              <w:t>Shashi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>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2363E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2363E4" w:rsidRDefault="00924B83" w:rsidP="00B76A1B">
            <w:pPr>
              <w:pStyle w:val="NormalWeb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    Department of </w:t>
            </w:r>
            <w:r w:rsidRPr="003E71D4">
              <w:rPr>
                <w:bCs/>
              </w:rPr>
              <w:t>English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4402A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/1187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02AF" w:rsidRDefault="00924B83">
            <w:pPr>
              <w:pStyle w:val="NormalWeb"/>
              <w:jc w:val="center"/>
              <w:rPr>
                <w:bCs/>
              </w:rPr>
            </w:pPr>
            <w:r w:rsidRPr="004402AF">
              <w:rPr>
                <w:bCs/>
              </w:rPr>
              <w:t>Mr.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Marimuthu</w:t>
            </w:r>
            <w:proofErr w:type="spellEnd"/>
            <w:r w:rsidRPr="004402AF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02A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“Ecological Perspectives, </w:t>
            </w:r>
            <w:proofErr w:type="spellStart"/>
            <w:r>
              <w:rPr>
                <w:bCs/>
              </w:rPr>
              <w:t>Ecosignifiers</w:t>
            </w:r>
            <w:proofErr w:type="spellEnd"/>
            <w:r>
              <w:rPr>
                <w:bCs/>
              </w:rPr>
              <w:t xml:space="preserve">  and the Signified in Select Novels of Sarah Joseph, </w:t>
            </w:r>
            <w:proofErr w:type="spellStart"/>
            <w:r>
              <w:rPr>
                <w:bCs/>
              </w:rPr>
              <w:t>Gita</w:t>
            </w:r>
            <w:proofErr w:type="spellEnd"/>
            <w:r>
              <w:rPr>
                <w:bCs/>
              </w:rPr>
              <w:t xml:space="preserve"> Mehta and Anita Nair”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02A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4402A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0D675E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/0426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 w:rsidP="004402AF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4402AF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P. </w:t>
            </w:r>
            <w:proofErr w:type="spellStart"/>
            <w:r>
              <w:rPr>
                <w:bCs/>
              </w:rPr>
              <w:t>Ramesh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“Image Feature Extraction Methods for Ear Biometrics to Identify Individual”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EC181D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/1049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C181D" w:rsidRDefault="00924B83">
            <w:pPr>
              <w:pStyle w:val="NormalWeb"/>
              <w:jc w:val="center"/>
              <w:rPr>
                <w:bCs/>
              </w:rPr>
            </w:pPr>
            <w:r w:rsidRPr="00EC181D">
              <w:rPr>
                <w:bCs/>
              </w:rPr>
              <w:t>M</w:t>
            </w:r>
            <w:r>
              <w:rPr>
                <w:bCs/>
              </w:rPr>
              <w:t>r. M. Richard Enrich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C181D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“Reverberating Voice of Nature to the Human World in the Select Fictional Writings of Ruskin Bond: A Critical </w:t>
            </w:r>
            <w:proofErr w:type="spellStart"/>
            <w:r>
              <w:rPr>
                <w:bCs/>
              </w:rPr>
              <w:t>Reveletion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C181D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EC181D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DC401C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/1252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C401C" w:rsidRDefault="00924B83">
            <w:pPr>
              <w:pStyle w:val="NormalWeb"/>
              <w:jc w:val="center"/>
              <w:rPr>
                <w:bCs/>
              </w:rPr>
            </w:pPr>
            <w:r w:rsidRPr="00DC401C">
              <w:rPr>
                <w:bCs/>
              </w:rPr>
              <w:t xml:space="preserve">Mr. K. </w:t>
            </w:r>
            <w:proofErr w:type="spellStart"/>
            <w:r w:rsidRPr="00DC401C">
              <w:rPr>
                <w:bCs/>
              </w:rPr>
              <w:t>Sankar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C401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“The Effect of Mixed Approach in Developing the Writing Skills in English Language Te4aching and Learning at Tertiary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C401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DC401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9D1856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/1681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 w:rsidP="00DC401C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DC401C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K.R.Tamilselvan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Study of Heavy Mineral Distribution in Coastal Geomorphic Landforms from </w:t>
            </w:r>
            <w:proofErr w:type="spellStart"/>
            <w:r>
              <w:rPr>
                <w:bCs/>
              </w:rPr>
              <w:t>Thondi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Manalmelkudi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 w:rsidP="009D1856">
            <w:pPr>
              <w:pStyle w:val="NormalWeb"/>
              <w:jc w:val="center"/>
            </w:pPr>
            <w:r w:rsidRPr="001330CE">
              <w:t>Oceanography and Coastal Area Studies</w:t>
            </w:r>
          </w:p>
          <w:p w:rsidR="00924B83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315BE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/0258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S. </w:t>
            </w:r>
            <w:proofErr w:type="spellStart"/>
            <w:r>
              <w:rPr>
                <w:bCs/>
              </w:rPr>
              <w:t>Sathiyavathi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டீ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வி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ஆர்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நினைவுப்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பரிசுபெற்ற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சிறுகதைகளில்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படைப்பாளுமை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1330CE" w:rsidRDefault="00924B83" w:rsidP="009D1856">
            <w:pPr>
              <w:pStyle w:val="NormalWeb"/>
              <w:jc w:val="center"/>
            </w:pPr>
            <w:r>
              <w:t>Centre for Tamil Culture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5D6AB5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Default="00924B83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N. </w:t>
            </w:r>
            <w:proofErr w:type="spellStart"/>
            <w:r>
              <w:rPr>
                <w:bCs/>
              </w:rPr>
              <w:t>Pandiaraj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“Removal of Dyes from Aqueous Solution by Novel Agricultural Waste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1330CE" w:rsidRDefault="00924B83" w:rsidP="009D1856">
            <w:pPr>
              <w:pStyle w:val="NormalWeb"/>
              <w:jc w:val="center"/>
            </w:pPr>
            <w:r>
              <w:rPr>
                <w:bCs/>
              </w:rPr>
              <w:t>Industrial Chemistry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 w:rsidP="00E03D68">
            <w:pPr>
              <w:pStyle w:val="NormalWeb"/>
              <w:rPr>
                <w:bCs/>
              </w:rPr>
            </w:pPr>
            <w:r w:rsidRPr="00E03D68">
              <w:rPr>
                <w:bCs/>
              </w:rPr>
              <w:t>Rc.R3/</w:t>
            </w:r>
            <w:proofErr w:type="spellStart"/>
            <w:r w:rsidRPr="00E03D68">
              <w:rPr>
                <w:bCs/>
              </w:rPr>
              <w:t>Ph.D</w:t>
            </w:r>
            <w:proofErr w:type="spellEnd"/>
            <w:r w:rsidRPr="00E03D68">
              <w:rPr>
                <w:bCs/>
              </w:rPr>
              <w:t>/0537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924B83" w:rsidRPr="00E03D68" w:rsidRDefault="00924B83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Bharatkumar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“E-Waste Management: Issues and Practices- A Study with Reference to Maharashtra”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03D68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E03D68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B65A3" w:rsidRDefault="00924B83" w:rsidP="007B65A3">
            <w:pPr>
              <w:pStyle w:val="NormalWeb"/>
              <w:rPr>
                <w:bCs/>
              </w:rPr>
            </w:pPr>
            <w:r w:rsidRPr="007B65A3">
              <w:rPr>
                <w:bCs/>
              </w:rPr>
              <w:t>Rc.R3/</w:t>
            </w:r>
            <w:proofErr w:type="spellStart"/>
            <w:r w:rsidRPr="007B65A3">
              <w:rPr>
                <w:bCs/>
              </w:rPr>
              <w:t>Ph.D</w:t>
            </w:r>
            <w:proofErr w:type="spellEnd"/>
            <w:r w:rsidRPr="007B65A3">
              <w:rPr>
                <w:bCs/>
              </w:rPr>
              <w:t>/0404</w:t>
            </w:r>
            <w:r w:rsidRPr="007B65A3">
              <w:rPr>
                <w:bCs/>
                <w:lang w:val="en-US"/>
              </w:rPr>
              <w:t>/</w:t>
            </w:r>
            <w:r w:rsidRPr="007B65A3">
              <w:rPr>
                <w:bCs/>
              </w:rPr>
              <w:t>2017</w:t>
            </w:r>
          </w:p>
          <w:p w:rsidR="00924B83" w:rsidRPr="007B65A3" w:rsidRDefault="00924B83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B65A3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Mrs.S.Anita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Suganthi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B65A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Chemical Constituents, Potential of Extracts of Some Plants as </w:t>
            </w:r>
            <w:proofErr w:type="spellStart"/>
            <w:r>
              <w:rPr>
                <w:bCs/>
              </w:rPr>
              <w:t>Biopesticide</w:t>
            </w:r>
            <w:proofErr w:type="spellEnd"/>
            <w:r>
              <w:rPr>
                <w:bCs/>
              </w:rPr>
              <w:t xml:space="preserve"> for the Management of Selected Mosquito Vectors”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7B65A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7B65A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A40A9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/0395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40A92" w:rsidRDefault="00924B83">
            <w:pPr>
              <w:pStyle w:val="NormalWeb"/>
              <w:jc w:val="center"/>
              <w:rPr>
                <w:bCs/>
              </w:rPr>
            </w:pPr>
            <w:r w:rsidRPr="00A40A92">
              <w:rPr>
                <w:bCs/>
              </w:rPr>
              <w:t xml:space="preserve">RM. </w:t>
            </w:r>
            <w:proofErr w:type="spellStart"/>
            <w:r w:rsidRPr="00A40A92">
              <w:rPr>
                <w:bCs/>
              </w:rPr>
              <w:t>Palaniappan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40A92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“Role of Seasonal Variations of Plankton Community Structure in </w:t>
            </w:r>
            <w:proofErr w:type="spellStart"/>
            <w:r>
              <w:rPr>
                <w:bCs/>
              </w:rPr>
              <w:t>Rameswaram</w:t>
            </w:r>
            <w:proofErr w:type="spellEnd"/>
            <w:r>
              <w:rPr>
                <w:bCs/>
              </w:rPr>
              <w:t xml:space="preserve"> Coast, South East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A40A92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A40A92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5D62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/0865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Ms. K. </w:t>
            </w:r>
            <w:proofErr w:type="spellStart"/>
            <w:r w:rsidRPr="005D6256">
              <w:rPr>
                <w:bCs/>
              </w:rPr>
              <w:t>Bama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“Ionic Liquid Assisted Synthesis and Characterizations of Metal/Metal Oxide </w:t>
            </w:r>
            <w:proofErr w:type="spellStart"/>
            <w:r w:rsidRPr="005D6256">
              <w:rPr>
                <w:bCs/>
              </w:rPr>
              <w:t>Nanoparticles</w:t>
            </w:r>
            <w:proofErr w:type="spellEnd"/>
            <w:r w:rsidRPr="005D6256">
              <w:rPr>
                <w:bCs/>
              </w:rPr>
              <w:t xml:space="preserve"> Supported on </w:t>
            </w:r>
            <w:proofErr w:type="spellStart"/>
            <w:r w:rsidRPr="005D6256">
              <w:rPr>
                <w:bCs/>
              </w:rPr>
              <w:t>Bentonite</w:t>
            </w:r>
            <w:proofErr w:type="spellEnd"/>
            <w:r w:rsidRPr="005D6256">
              <w:rPr>
                <w:bCs/>
              </w:rPr>
              <w:t xml:space="preserve"> Clay for Investigation of Biological Activities”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chemistry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/0444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Muthukumar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“Brand Equity and Customer Retention- A Study with Reference to Branded Readymade Garments”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0047B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/0919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H. </w:t>
            </w:r>
            <w:proofErr w:type="spellStart"/>
            <w:r>
              <w:rPr>
                <w:bCs/>
              </w:rPr>
              <w:t>Lidiya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5D6256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“Black Consciousness and Quest for Identity in the Novels of Alice Walker”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2E4A5F" w:rsidRPr="00CC29B0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EC2A7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/0830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V. </w:t>
            </w:r>
            <w:proofErr w:type="spellStart"/>
            <w:r w:rsidRPr="00CC29B0">
              <w:rPr>
                <w:bCs/>
              </w:rPr>
              <w:t>Pavarasan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சமுதாயவியல்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நோக்கில்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அறிஞர்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அண்ணாவின்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படைப்புகள்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</w:t>
            </w:r>
            <w:proofErr w:type="spellStart"/>
            <w:r>
              <w:rPr>
                <w:bCs/>
              </w:rPr>
              <w:t>tamil</w:t>
            </w:r>
            <w:proofErr w:type="spellEnd"/>
          </w:p>
        </w:tc>
      </w:tr>
      <w:tr w:rsidR="002E4A5F" w:rsidRPr="00CC29B0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0C42D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/0871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K. </w:t>
            </w:r>
            <w:proofErr w:type="spellStart"/>
            <w:r w:rsidRPr="00CC29B0">
              <w:rPr>
                <w:bCs/>
              </w:rPr>
              <w:t>Senthil</w:t>
            </w:r>
            <w:proofErr w:type="spellEnd"/>
            <w:r w:rsidRPr="00CC29B0">
              <w:rPr>
                <w:bCs/>
              </w:rPr>
              <w:t xml:space="preserve"> </w:t>
            </w:r>
            <w:proofErr w:type="spellStart"/>
            <w:r w:rsidRPr="00CC29B0">
              <w:rPr>
                <w:bCs/>
              </w:rPr>
              <w:t>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“A Study on the Role of District Industries Centre in  the Promotion of Small Enterprises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09-02-2018 at 11.00 a. 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CC29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AA3D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/0805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3E71D4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J. </w:t>
            </w:r>
            <w:proofErr w:type="spellStart"/>
            <w:r>
              <w:rPr>
                <w:bCs/>
              </w:rPr>
              <w:t>Yuvaloshini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Chalcogenide</w:t>
            </w:r>
            <w:proofErr w:type="spellEnd"/>
            <w:r>
              <w:rPr>
                <w:bCs/>
              </w:rPr>
              <w:t xml:space="preserve"> Thin Films by Chemical Bath Deposition (CBD) Technique”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Physics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6C508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/1242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Ms.S</w:t>
            </w:r>
            <w:proofErr w:type="spellEnd"/>
            <w:r w:rsidRPr="003E71D4">
              <w:rPr>
                <w:bCs/>
              </w:rPr>
              <w:t xml:space="preserve">. </w:t>
            </w:r>
            <w:proofErr w:type="spellStart"/>
            <w:r w:rsidRPr="003E71D4">
              <w:rPr>
                <w:bCs/>
              </w:rPr>
              <w:t>Pushpalatha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 xml:space="preserve">“Splintered Selves in Women: A Study of Women Characters in the Select Novels of Kamala </w:t>
            </w:r>
            <w:proofErr w:type="spellStart"/>
            <w:r w:rsidRPr="003E71D4">
              <w:rPr>
                <w:bCs/>
              </w:rPr>
              <w:t>Markandaya</w:t>
            </w:r>
            <w:proofErr w:type="spellEnd"/>
            <w:r w:rsidRPr="003E71D4">
              <w:rPr>
                <w:bCs/>
              </w:rPr>
              <w:t xml:space="preserve">, Anita Desai, </w:t>
            </w:r>
            <w:proofErr w:type="spellStart"/>
            <w:r w:rsidRPr="003E71D4">
              <w:rPr>
                <w:bCs/>
              </w:rPr>
              <w:t>Shashi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Deshpande</w:t>
            </w:r>
            <w:proofErr w:type="spellEnd"/>
            <w:r w:rsidRPr="003E71D4">
              <w:rPr>
                <w:bCs/>
              </w:rPr>
              <w:t xml:space="preserve"> and </w:t>
            </w:r>
            <w:proofErr w:type="spellStart"/>
            <w:r w:rsidRPr="003E71D4">
              <w:rPr>
                <w:bCs/>
              </w:rPr>
              <w:t>Arundhati</w:t>
            </w:r>
            <w:proofErr w:type="spellEnd"/>
            <w:r w:rsidRPr="003E71D4"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>05-02-2018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8B58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/1194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6C508D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r w:rsidRPr="008B5856">
              <w:rPr>
                <w:bCs/>
              </w:rPr>
              <w:t xml:space="preserve">Mr. D. </w:t>
            </w:r>
            <w:proofErr w:type="spellStart"/>
            <w:r w:rsidRPr="008B5856">
              <w:rPr>
                <w:bCs/>
              </w:rPr>
              <w:t>Karthikeyan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“Innovation and Development of Rural Entrepreneurs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3E71D4" w:rsidRDefault="00924B83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4D02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/0014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8B58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8B5856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R.S. </w:t>
            </w:r>
            <w:proofErr w:type="spellStart"/>
            <w:r>
              <w:rPr>
                <w:bCs/>
              </w:rPr>
              <w:t>Ramasamy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“Social Capital and Empowerment of Self Help Group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01-02-2018 at 11.00 am.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B47686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913E0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B3C17" w:rsidRDefault="00924B83">
            <w:pPr>
              <w:pStyle w:val="NormalWeb"/>
              <w:jc w:val="center"/>
              <w:rPr>
                <w:bCs/>
                <w:sz w:val="27"/>
                <w:szCs w:val="27"/>
              </w:rPr>
            </w:pPr>
            <w:proofErr w:type="spellStart"/>
            <w:r w:rsidRPr="00EB3C17">
              <w:rPr>
                <w:bCs/>
                <w:sz w:val="27"/>
                <w:szCs w:val="27"/>
              </w:rPr>
              <w:t>Mr.P.Balamurugan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 w:rsidRPr="00EB3C17">
              <w:rPr>
                <w:bCs/>
              </w:rPr>
              <w:t xml:space="preserve">“A Study on Developing the Writing Skills Through Computer Assisted Language Learning Among the Under Graduate Students of </w:t>
            </w:r>
            <w:proofErr w:type="spellStart"/>
            <w:r w:rsidRPr="00EB3C17">
              <w:rPr>
                <w:bCs/>
              </w:rPr>
              <w:t>Pudukottai</w:t>
            </w:r>
            <w:proofErr w:type="spellEnd"/>
            <w:r w:rsidRPr="00EB3C17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EB3C17" w:rsidRDefault="00924B83">
            <w:pPr>
              <w:pStyle w:val="NormalWeb"/>
              <w:jc w:val="center"/>
              <w:rPr>
                <w:bCs/>
              </w:rPr>
            </w:pPr>
            <w:r w:rsidRPr="00EB3C17">
              <w:rPr>
                <w:bCs/>
              </w:rPr>
              <w:t>22-01-2018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EB3C17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EB3C17">
              <w:rPr>
                <w:bCs/>
              </w:rPr>
              <w:t>English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F643B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/0623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F643B0">
              <w:rPr>
                <w:bCs/>
                <w:sz w:val="28"/>
                <w:szCs w:val="28"/>
              </w:rPr>
              <w:t>Mr.P.Rameshbabu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 w:rsidP="00F643B0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“Research Impact</w:t>
            </w:r>
            <w:r>
              <w:rPr>
                <w:bCs/>
              </w:rPr>
              <w:t xml:space="preserve"> </w:t>
            </w:r>
            <w:r w:rsidRPr="00F643B0">
              <w:rPr>
                <w:bCs/>
              </w:rPr>
              <w:t xml:space="preserve">of the Publications Pattern on Forensic Medicine: A </w:t>
            </w:r>
            <w:proofErr w:type="spellStart"/>
            <w:r w:rsidRPr="00F643B0">
              <w:rPr>
                <w:bCs/>
              </w:rPr>
              <w:t>Scientometric</w:t>
            </w:r>
            <w:proofErr w:type="spellEnd"/>
            <w:r w:rsidRPr="00F643B0">
              <w:rPr>
                <w:bCs/>
              </w:rPr>
              <w:t xml:space="preserve">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12-01-2018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Library and Information Science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684A1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/0511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Mrs.U.Prithika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“Investigation of Modulation in Immune Response of </w:t>
            </w:r>
            <w:proofErr w:type="spellStart"/>
            <w:r>
              <w:rPr>
                <w:bCs/>
              </w:rPr>
              <w:t>Caenorhabditis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Elegans</w:t>
            </w:r>
            <w:proofErr w:type="spellEnd"/>
            <w:r>
              <w:rPr>
                <w:bCs/>
              </w:rPr>
              <w:t xml:space="preserve"> Against Staphylococcus </w:t>
            </w:r>
            <w:proofErr w:type="spellStart"/>
            <w:r>
              <w:rPr>
                <w:bCs/>
              </w:rPr>
              <w:t>Aureus</w:t>
            </w:r>
            <w:proofErr w:type="spellEnd"/>
            <w:r>
              <w:rPr>
                <w:bCs/>
              </w:rPr>
              <w:t xml:space="preserve"> and  Proteus Mirabilis Infections Through </w:t>
            </w:r>
            <w:proofErr w:type="spellStart"/>
            <w:r>
              <w:rPr>
                <w:bCs/>
              </w:rPr>
              <w:t>Transcriptomic</w:t>
            </w:r>
            <w:proofErr w:type="spellEnd"/>
            <w:r>
              <w:rPr>
                <w:bCs/>
              </w:rPr>
              <w:t xml:space="preserve"> and Proteomic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11-01-2018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Biotechnology</w:t>
            </w:r>
          </w:p>
        </w:tc>
      </w:tr>
      <w:tr w:rsidR="002E4A5F" w:rsidRPr="007F05FA" w:rsidTr="00B773EF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Default="00924B83" w:rsidP="00863E9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/1017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924B83" w:rsidRDefault="00924B83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Ms.P.Balaprabha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Heroic Traits of Heroines: </w:t>
            </w:r>
            <w:proofErr w:type="spellStart"/>
            <w:r>
              <w:rPr>
                <w:bCs/>
              </w:rPr>
              <w:t>Acritical</w:t>
            </w:r>
            <w:proofErr w:type="spellEnd"/>
            <w:r>
              <w:rPr>
                <w:bCs/>
              </w:rPr>
              <w:t xml:space="preserve"> Study of Women Characters in the Select Novels of </w:t>
            </w:r>
            <w:proofErr w:type="spellStart"/>
            <w:r>
              <w:rPr>
                <w:bCs/>
              </w:rPr>
              <w:t>Bapsi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Sidhwa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ArunDhati</w:t>
            </w:r>
            <w:proofErr w:type="spellEnd"/>
            <w:r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24B83" w:rsidRPr="00F643B0" w:rsidRDefault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English</w:t>
            </w:r>
          </w:p>
        </w:tc>
      </w:tr>
    </w:tbl>
    <w:p w:rsidR="000E67B2" w:rsidRDefault="000E67B2" w:rsidP="00F532BB">
      <w:pPr>
        <w:rPr>
          <w:lang w:val="en-US"/>
        </w:rPr>
      </w:pPr>
    </w:p>
    <w:sectPr w:rsidR="000E67B2" w:rsidSect="00AA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8CEAB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9DC8A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833AE0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CA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57D4D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0E0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944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C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825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D1A1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proofState w:spelling="clean" w:grammar="clean"/>
  <w:attachedTemplate r:id="rId1"/>
  <w:defaultTabStop w:val="720"/>
  <w:noPunctuationKerning/>
  <w:characterSpacingControl w:val="doNotCompress"/>
  <w:doNotValidateAgainstSchema/>
  <w:doNotDemarcateInvalidXml/>
  <w:compat/>
  <w:rsids>
    <w:rsidRoot w:val="00105E26"/>
    <w:rsid w:val="000024F5"/>
    <w:rsid w:val="000029C3"/>
    <w:rsid w:val="000041CD"/>
    <w:rsid w:val="000047BB"/>
    <w:rsid w:val="00005C29"/>
    <w:rsid w:val="000075FA"/>
    <w:rsid w:val="000136FD"/>
    <w:rsid w:val="000163A8"/>
    <w:rsid w:val="00022B34"/>
    <w:rsid w:val="000238B3"/>
    <w:rsid w:val="00025C4A"/>
    <w:rsid w:val="00030199"/>
    <w:rsid w:val="0003134D"/>
    <w:rsid w:val="000338FD"/>
    <w:rsid w:val="00033BE0"/>
    <w:rsid w:val="00033DE8"/>
    <w:rsid w:val="00040CDB"/>
    <w:rsid w:val="00041C0B"/>
    <w:rsid w:val="0004200B"/>
    <w:rsid w:val="000438DD"/>
    <w:rsid w:val="00044B54"/>
    <w:rsid w:val="00045B33"/>
    <w:rsid w:val="00046458"/>
    <w:rsid w:val="00047828"/>
    <w:rsid w:val="000561EA"/>
    <w:rsid w:val="00060ABB"/>
    <w:rsid w:val="00062FBE"/>
    <w:rsid w:val="000636EB"/>
    <w:rsid w:val="00065B04"/>
    <w:rsid w:val="00065B53"/>
    <w:rsid w:val="00073211"/>
    <w:rsid w:val="00073596"/>
    <w:rsid w:val="00080106"/>
    <w:rsid w:val="00084880"/>
    <w:rsid w:val="000857BF"/>
    <w:rsid w:val="0008587E"/>
    <w:rsid w:val="00087AE3"/>
    <w:rsid w:val="00087BD3"/>
    <w:rsid w:val="000964B2"/>
    <w:rsid w:val="000A01AE"/>
    <w:rsid w:val="000A3C6A"/>
    <w:rsid w:val="000A41C6"/>
    <w:rsid w:val="000B2BB4"/>
    <w:rsid w:val="000B5571"/>
    <w:rsid w:val="000B645F"/>
    <w:rsid w:val="000B659C"/>
    <w:rsid w:val="000B6C71"/>
    <w:rsid w:val="000B7D2E"/>
    <w:rsid w:val="000C045C"/>
    <w:rsid w:val="000C3269"/>
    <w:rsid w:val="000C42DF"/>
    <w:rsid w:val="000C7D30"/>
    <w:rsid w:val="000D176C"/>
    <w:rsid w:val="000D28D2"/>
    <w:rsid w:val="000D2B57"/>
    <w:rsid w:val="000D4613"/>
    <w:rsid w:val="000D57C9"/>
    <w:rsid w:val="000D5E1C"/>
    <w:rsid w:val="000D675E"/>
    <w:rsid w:val="000E5BB8"/>
    <w:rsid w:val="000E67B2"/>
    <w:rsid w:val="000E6DF9"/>
    <w:rsid w:val="000F0458"/>
    <w:rsid w:val="001002ED"/>
    <w:rsid w:val="001036DD"/>
    <w:rsid w:val="001037F6"/>
    <w:rsid w:val="00104333"/>
    <w:rsid w:val="00105E26"/>
    <w:rsid w:val="00107454"/>
    <w:rsid w:val="0011255E"/>
    <w:rsid w:val="00116B1A"/>
    <w:rsid w:val="00120022"/>
    <w:rsid w:val="00120C6F"/>
    <w:rsid w:val="001219F5"/>
    <w:rsid w:val="0012229A"/>
    <w:rsid w:val="0012236D"/>
    <w:rsid w:val="00122530"/>
    <w:rsid w:val="00122635"/>
    <w:rsid w:val="00124EA3"/>
    <w:rsid w:val="0012671B"/>
    <w:rsid w:val="001330CE"/>
    <w:rsid w:val="00134FEF"/>
    <w:rsid w:val="00136FB6"/>
    <w:rsid w:val="001423AD"/>
    <w:rsid w:val="00143136"/>
    <w:rsid w:val="00143FCE"/>
    <w:rsid w:val="001513A8"/>
    <w:rsid w:val="00156778"/>
    <w:rsid w:val="00156B69"/>
    <w:rsid w:val="00160853"/>
    <w:rsid w:val="00161A54"/>
    <w:rsid w:val="00165663"/>
    <w:rsid w:val="001676F3"/>
    <w:rsid w:val="00172F3B"/>
    <w:rsid w:val="00175F34"/>
    <w:rsid w:val="00177A66"/>
    <w:rsid w:val="00182413"/>
    <w:rsid w:val="00183CFD"/>
    <w:rsid w:val="00184C2B"/>
    <w:rsid w:val="00186B50"/>
    <w:rsid w:val="00190895"/>
    <w:rsid w:val="001927AB"/>
    <w:rsid w:val="00193EA5"/>
    <w:rsid w:val="001962E3"/>
    <w:rsid w:val="001A1BF0"/>
    <w:rsid w:val="001B1E34"/>
    <w:rsid w:val="001B5D4A"/>
    <w:rsid w:val="001B669E"/>
    <w:rsid w:val="001C0073"/>
    <w:rsid w:val="001C175A"/>
    <w:rsid w:val="001C1BE6"/>
    <w:rsid w:val="001C2F36"/>
    <w:rsid w:val="001C3B85"/>
    <w:rsid w:val="001C7661"/>
    <w:rsid w:val="001D0E4F"/>
    <w:rsid w:val="001D5024"/>
    <w:rsid w:val="001D57AC"/>
    <w:rsid w:val="001D6A8D"/>
    <w:rsid w:val="001E7F9F"/>
    <w:rsid w:val="001E7FF5"/>
    <w:rsid w:val="001F0411"/>
    <w:rsid w:val="001F0E24"/>
    <w:rsid w:val="001F5A86"/>
    <w:rsid w:val="001F66E1"/>
    <w:rsid w:val="0020161C"/>
    <w:rsid w:val="00202639"/>
    <w:rsid w:val="00203B19"/>
    <w:rsid w:val="0020461B"/>
    <w:rsid w:val="00206056"/>
    <w:rsid w:val="00207034"/>
    <w:rsid w:val="0021194D"/>
    <w:rsid w:val="00212351"/>
    <w:rsid w:val="0021549B"/>
    <w:rsid w:val="002171D9"/>
    <w:rsid w:val="0022059A"/>
    <w:rsid w:val="00222D61"/>
    <w:rsid w:val="00226BBF"/>
    <w:rsid w:val="00227396"/>
    <w:rsid w:val="00232DDB"/>
    <w:rsid w:val="002363E4"/>
    <w:rsid w:val="0023725A"/>
    <w:rsid w:val="0024021E"/>
    <w:rsid w:val="00251B1C"/>
    <w:rsid w:val="0025715E"/>
    <w:rsid w:val="0026148F"/>
    <w:rsid w:val="00264659"/>
    <w:rsid w:val="0027246F"/>
    <w:rsid w:val="0027670C"/>
    <w:rsid w:val="00282FE0"/>
    <w:rsid w:val="00284198"/>
    <w:rsid w:val="00285C73"/>
    <w:rsid w:val="002901EF"/>
    <w:rsid w:val="00291874"/>
    <w:rsid w:val="00292F6F"/>
    <w:rsid w:val="002A0828"/>
    <w:rsid w:val="002A2818"/>
    <w:rsid w:val="002A3329"/>
    <w:rsid w:val="002A3F5D"/>
    <w:rsid w:val="002A573F"/>
    <w:rsid w:val="002A67BC"/>
    <w:rsid w:val="002A6D93"/>
    <w:rsid w:val="002A7148"/>
    <w:rsid w:val="002B0B8C"/>
    <w:rsid w:val="002B11BB"/>
    <w:rsid w:val="002B129E"/>
    <w:rsid w:val="002B2B1E"/>
    <w:rsid w:val="002B441A"/>
    <w:rsid w:val="002B50BA"/>
    <w:rsid w:val="002B765D"/>
    <w:rsid w:val="002B78BC"/>
    <w:rsid w:val="002C2824"/>
    <w:rsid w:val="002C3579"/>
    <w:rsid w:val="002C421C"/>
    <w:rsid w:val="002D6ED8"/>
    <w:rsid w:val="002D7C68"/>
    <w:rsid w:val="002E4A5F"/>
    <w:rsid w:val="002F0125"/>
    <w:rsid w:val="002F05C8"/>
    <w:rsid w:val="002F0AE1"/>
    <w:rsid w:val="002F397B"/>
    <w:rsid w:val="002F6A37"/>
    <w:rsid w:val="00300FA0"/>
    <w:rsid w:val="0030297F"/>
    <w:rsid w:val="00302AD8"/>
    <w:rsid w:val="003030E7"/>
    <w:rsid w:val="003052BC"/>
    <w:rsid w:val="00312D87"/>
    <w:rsid w:val="003141F2"/>
    <w:rsid w:val="003146AA"/>
    <w:rsid w:val="00315BE3"/>
    <w:rsid w:val="00324880"/>
    <w:rsid w:val="00324C85"/>
    <w:rsid w:val="003252F0"/>
    <w:rsid w:val="003257C8"/>
    <w:rsid w:val="00326D7E"/>
    <w:rsid w:val="00330354"/>
    <w:rsid w:val="00332C41"/>
    <w:rsid w:val="003343C5"/>
    <w:rsid w:val="00334A23"/>
    <w:rsid w:val="003350DC"/>
    <w:rsid w:val="00336EA7"/>
    <w:rsid w:val="0034149E"/>
    <w:rsid w:val="003419CB"/>
    <w:rsid w:val="00346623"/>
    <w:rsid w:val="003474C7"/>
    <w:rsid w:val="00347ADB"/>
    <w:rsid w:val="0035035A"/>
    <w:rsid w:val="00350C83"/>
    <w:rsid w:val="0035198F"/>
    <w:rsid w:val="003523AA"/>
    <w:rsid w:val="00355CCD"/>
    <w:rsid w:val="0036155E"/>
    <w:rsid w:val="00361693"/>
    <w:rsid w:val="0036247F"/>
    <w:rsid w:val="00367D4A"/>
    <w:rsid w:val="003742B7"/>
    <w:rsid w:val="00381D83"/>
    <w:rsid w:val="003820BA"/>
    <w:rsid w:val="00385B97"/>
    <w:rsid w:val="00385E84"/>
    <w:rsid w:val="003918BC"/>
    <w:rsid w:val="00393184"/>
    <w:rsid w:val="00395991"/>
    <w:rsid w:val="003973AE"/>
    <w:rsid w:val="003A102C"/>
    <w:rsid w:val="003A1291"/>
    <w:rsid w:val="003A6DA9"/>
    <w:rsid w:val="003B258D"/>
    <w:rsid w:val="003B3828"/>
    <w:rsid w:val="003B5CDA"/>
    <w:rsid w:val="003B7138"/>
    <w:rsid w:val="003C3074"/>
    <w:rsid w:val="003C3D05"/>
    <w:rsid w:val="003C6CAD"/>
    <w:rsid w:val="003C7738"/>
    <w:rsid w:val="003D524B"/>
    <w:rsid w:val="003D56ED"/>
    <w:rsid w:val="003D676D"/>
    <w:rsid w:val="003D7FA7"/>
    <w:rsid w:val="003E0389"/>
    <w:rsid w:val="003E25D6"/>
    <w:rsid w:val="003E3746"/>
    <w:rsid w:val="003E3E2B"/>
    <w:rsid w:val="003E4176"/>
    <w:rsid w:val="003E4E98"/>
    <w:rsid w:val="003E66EC"/>
    <w:rsid w:val="003E6F26"/>
    <w:rsid w:val="003E71D4"/>
    <w:rsid w:val="003F0371"/>
    <w:rsid w:val="003F30B3"/>
    <w:rsid w:val="003F71AE"/>
    <w:rsid w:val="00404CF4"/>
    <w:rsid w:val="00407CF6"/>
    <w:rsid w:val="004150D1"/>
    <w:rsid w:val="004155D8"/>
    <w:rsid w:val="004166CE"/>
    <w:rsid w:val="004172F9"/>
    <w:rsid w:val="0042236D"/>
    <w:rsid w:val="004229CA"/>
    <w:rsid w:val="00424152"/>
    <w:rsid w:val="00424C92"/>
    <w:rsid w:val="00426B31"/>
    <w:rsid w:val="00432724"/>
    <w:rsid w:val="00433E3F"/>
    <w:rsid w:val="00434311"/>
    <w:rsid w:val="004343EA"/>
    <w:rsid w:val="0043547C"/>
    <w:rsid w:val="00437961"/>
    <w:rsid w:val="00437F35"/>
    <w:rsid w:val="004402AF"/>
    <w:rsid w:val="00444C66"/>
    <w:rsid w:val="00444D84"/>
    <w:rsid w:val="00446313"/>
    <w:rsid w:val="00446996"/>
    <w:rsid w:val="00454701"/>
    <w:rsid w:val="00456A30"/>
    <w:rsid w:val="004612FE"/>
    <w:rsid w:val="00462F91"/>
    <w:rsid w:val="00463881"/>
    <w:rsid w:val="004672A1"/>
    <w:rsid w:val="0047050D"/>
    <w:rsid w:val="004735DE"/>
    <w:rsid w:val="00476C43"/>
    <w:rsid w:val="00477F65"/>
    <w:rsid w:val="0048051C"/>
    <w:rsid w:val="004859A9"/>
    <w:rsid w:val="00487F50"/>
    <w:rsid w:val="00490BC9"/>
    <w:rsid w:val="00492267"/>
    <w:rsid w:val="0049453E"/>
    <w:rsid w:val="004967D1"/>
    <w:rsid w:val="004B1A02"/>
    <w:rsid w:val="004B4B84"/>
    <w:rsid w:val="004B58B2"/>
    <w:rsid w:val="004B62C2"/>
    <w:rsid w:val="004B6B12"/>
    <w:rsid w:val="004B70F1"/>
    <w:rsid w:val="004C05D3"/>
    <w:rsid w:val="004C0EFF"/>
    <w:rsid w:val="004C337F"/>
    <w:rsid w:val="004C3FED"/>
    <w:rsid w:val="004C412F"/>
    <w:rsid w:val="004D017B"/>
    <w:rsid w:val="004D02E2"/>
    <w:rsid w:val="004D1D6F"/>
    <w:rsid w:val="004D373A"/>
    <w:rsid w:val="004D4EED"/>
    <w:rsid w:val="004D4FB3"/>
    <w:rsid w:val="004D7CD3"/>
    <w:rsid w:val="004E00A6"/>
    <w:rsid w:val="004E2855"/>
    <w:rsid w:val="004E3CF4"/>
    <w:rsid w:val="004E4856"/>
    <w:rsid w:val="004E62FA"/>
    <w:rsid w:val="004E7197"/>
    <w:rsid w:val="004F08B4"/>
    <w:rsid w:val="004F292A"/>
    <w:rsid w:val="004F6323"/>
    <w:rsid w:val="004F6C1F"/>
    <w:rsid w:val="004F706C"/>
    <w:rsid w:val="005007EC"/>
    <w:rsid w:val="00500EA8"/>
    <w:rsid w:val="0050367A"/>
    <w:rsid w:val="00510105"/>
    <w:rsid w:val="00512777"/>
    <w:rsid w:val="00513258"/>
    <w:rsid w:val="0051480D"/>
    <w:rsid w:val="00516367"/>
    <w:rsid w:val="00516880"/>
    <w:rsid w:val="00525DB4"/>
    <w:rsid w:val="00527896"/>
    <w:rsid w:val="00531AB5"/>
    <w:rsid w:val="0053304E"/>
    <w:rsid w:val="00533487"/>
    <w:rsid w:val="005349CF"/>
    <w:rsid w:val="00536199"/>
    <w:rsid w:val="005462B7"/>
    <w:rsid w:val="00553DD6"/>
    <w:rsid w:val="005552E9"/>
    <w:rsid w:val="00555B3A"/>
    <w:rsid w:val="0055768F"/>
    <w:rsid w:val="005643A0"/>
    <w:rsid w:val="00572DCE"/>
    <w:rsid w:val="00577B2B"/>
    <w:rsid w:val="005812A7"/>
    <w:rsid w:val="00582B62"/>
    <w:rsid w:val="00584EFA"/>
    <w:rsid w:val="005850C1"/>
    <w:rsid w:val="00593CFF"/>
    <w:rsid w:val="00595FAB"/>
    <w:rsid w:val="005978CA"/>
    <w:rsid w:val="005A5956"/>
    <w:rsid w:val="005B4F4D"/>
    <w:rsid w:val="005C26C0"/>
    <w:rsid w:val="005C35FB"/>
    <w:rsid w:val="005C607E"/>
    <w:rsid w:val="005C6A29"/>
    <w:rsid w:val="005D1082"/>
    <w:rsid w:val="005D3FDC"/>
    <w:rsid w:val="005D4BC0"/>
    <w:rsid w:val="005D4E68"/>
    <w:rsid w:val="005D6256"/>
    <w:rsid w:val="005D6AB5"/>
    <w:rsid w:val="005D7E57"/>
    <w:rsid w:val="005E4B93"/>
    <w:rsid w:val="005E6A06"/>
    <w:rsid w:val="005F046D"/>
    <w:rsid w:val="005F4F1F"/>
    <w:rsid w:val="005F5C6C"/>
    <w:rsid w:val="0060145F"/>
    <w:rsid w:val="00607BED"/>
    <w:rsid w:val="00607D55"/>
    <w:rsid w:val="006145B8"/>
    <w:rsid w:val="00617BC4"/>
    <w:rsid w:val="006210C6"/>
    <w:rsid w:val="00624F71"/>
    <w:rsid w:val="0062653E"/>
    <w:rsid w:val="0064199E"/>
    <w:rsid w:val="00641C8D"/>
    <w:rsid w:val="00647DED"/>
    <w:rsid w:val="006503CC"/>
    <w:rsid w:val="00657797"/>
    <w:rsid w:val="006577AE"/>
    <w:rsid w:val="00680117"/>
    <w:rsid w:val="006818F8"/>
    <w:rsid w:val="00682A80"/>
    <w:rsid w:val="006846C6"/>
    <w:rsid w:val="00684A16"/>
    <w:rsid w:val="00687A11"/>
    <w:rsid w:val="0069138E"/>
    <w:rsid w:val="00693D65"/>
    <w:rsid w:val="00695053"/>
    <w:rsid w:val="006A01A4"/>
    <w:rsid w:val="006A27A5"/>
    <w:rsid w:val="006A6A19"/>
    <w:rsid w:val="006B148A"/>
    <w:rsid w:val="006B60DC"/>
    <w:rsid w:val="006C37D0"/>
    <w:rsid w:val="006C41D3"/>
    <w:rsid w:val="006C508D"/>
    <w:rsid w:val="006C6ED3"/>
    <w:rsid w:val="006C7C71"/>
    <w:rsid w:val="006E5C86"/>
    <w:rsid w:val="006F007E"/>
    <w:rsid w:val="006F0D57"/>
    <w:rsid w:val="006F7DD9"/>
    <w:rsid w:val="00704E9C"/>
    <w:rsid w:val="00705A81"/>
    <w:rsid w:val="00712053"/>
    <w:rsid w:val="00712379"/>
    <w:rsid w:val="00712A59"/>
    <w:rsid w:val="0071451A"/>
    <w:rsid w:val="00714919"/>
    <w:rsid w:val="007154F0"/>
    <w:rsid w:val="00721BC3"/>
    <w:rsid w:val="00723A17"/>
    <w:rsid w:val="00725A8C"/>
    <w:rsid w:val="00726F62"/>
    <w:rsid w:val="00731F6B"/>
    <w:rsid w:val="007326DB"/>
    <w:rsid w:val="00734E57"/>
    <w:rsid w:val="00737B96"/>
    <w:rsid w:val="007403F3"/>
    <w:rsid w:val="00742C26"/>
    <w:rsid w:val="00744874"/>
    <w:rsid w:val="00745130"/>
    <w:rsid w:val="00746774"/>
    <w:rsid w:val="00746D3E"/>
    <w:rsid w:val="00747969"/>
    <w:rsid w:val="00751595"/>
    <w:rsid w:val="00751CE8"/>
    <w:rsid w:val="007561F7"/>
    <w:rsid w:val="0075680F"/>
    <w:rsid w:val="00757CB7"/>
    <w:rsid w:val="00761CA0"/>
    <w:rsid w:val="007630E9"/>
    <w:rsid w:val="007636C7"/>
    <w:rsid w:val="00763901"/>
    <w:rsid w:val="00764CE6"/>
    <w:rsid w:val="00767297"/>
    <w:rsid w:val="00771CAA"/>
    <w:rsid w:val="00772508"/>
    <w:rsid w:val="00773724"/>
    <w:rsid w:val="007765E9"/>
    <w:rsid w:val="00780BA3"/>
    <w:rsid w:val="007841C6"/>
    <w:rsid w:val="00793582"/>
    <w:rsid w:val="00795701"/>
    <w:rsid w:val="00795EEC"/>
    <w:rsid w:val="007978B2"/>
    <w:rsid w:val="00797BDE"/>
    <w:rsid w:val="007A12DC"/>
    <w:rsid w:val="007A30D7"/>
    <w:rsid w:val="007A6FEA"/>
    <w:rsid w:val="007B3E41"/>
    <w:rsid w:val="007B454E"/>
    <w:rsid w:val="007B65A3"/>
    <w:rsid w:val="007B6930"/>
    <w:rsid w:val="007C08CE"/>
    <w:rsid w:val="007C2D50"/>
    <w:rsid w:val="007D7896"/>
    <w:rsid w:val="007E064F"/>
    <w:rsid w:val="007E12BD"/>
    <w:rsid w:val="007E1A5F"/>
    <w:rsid w:val="007E24BC"/>
    <w:rsid w:val="007E26E0"/>
    <w:rsid w:val="007E39ED"/>
    <w:rsid w:val="007E3FE1"/>
    <w:rsid w:val="007F05FA"/>
    <w:rsid w:val="007F148F"/>
    <w:rsid w:val="007F25CB"/>
    <w:rsid w:val="007F6299"/>
    <w:rsid w:val="007F677A"/>
    <w:rsid w:val="007F6C11"/>
    <w:rsid w:val="008049D9"/>
    <w:rsid w:val="00806532"/>
    <w:rsid w:val="00810F66"/>
    <w:rsid w:val="00811C1C"/>
    <w:rsid w:val="00820C00"/>
    <w:rsid w:val="008211D8"/>
    <w:rsid w:val="00822EF9"/>
    <w:rsid w:val="00824A21"/>
    <w:rsid w:val="008256B8"/>
    <w:rsid w:val="0082774B"/>
    <w:rsid w:val="00827A72"/>
    <w:rsid w:val="0083151B"/>
    <w:rsid w:val="008353E1"/>
    <w:rsid w:val="0083595B"/>
    <w:rsid w:val="00840089"/>
    <w:rsid w:val="00841480"/>
    <w:rsid w:val="008419F8"/>
    <w:rsid w:val="008436CD"/>
    <w:rsid w:val="008441E8"/>
    <w:rsid w:val="008444D5"/>
    <w:rsid w:val="00844E7E"/>
    <w:rsid w:val="00850A2F"/>
    <w:rsid w:val="00851BEE"/>
    <w:rsid w:val="00852C1E"/>
    <w:rsid w:val="00855920"/>
    <w:rsid w:val="00856F1C"/>
    <w:rsid w:val="0085707A"/>
    <w:rsid w:val="00861ECB"/>
    <w:rsid w:val="00863E9F"/>
    <w:rsid w:val="00865EB6"/>
    <w:rsid w:val="00870783"/>
    <w:rsid w:val="00870BA2"/>
    <w:rsid w:val="008720D0"/>
    <w:rsid w:val="00872B9F"/>
    <w:rsid w:val="0087522B"/>
    <w:rsid w:val="00875383"/>
    <w:rsid w:val="0087751C"/>
    <w:rsid w:val="0088080A"/>
    <w:rsid w:val="00881E74"/>
    <w:rsid w:val="00892AFC"/>
    <w:rsid w:val="00895CC5"/>
    <w:rsid w:val="008A15FE"/>
    <w:rsid w:val="008A306F"/>
    <w:rsid w:val="008B28BE"/>
    <w:rsid w:val="008B3B3A"/>
    <w:rsid w:val="008B428E"/>
    <w:rsid w:val="008B4D9F"/>
    <w:rsid w:val="008B5739"/>
    <w:rsid w:val="008B5856"/>
    <w:rsid w:val="008B6F32"/>
    <w:rsid w:val="008B7EFE"/>
    <w:rsid w:val="008C30DB"/>
    <w:rsid w:val="008C4D10"/>
    <w:rsid w:val="008C5937"/>
    <w:rsid w:val="008C77ED"/>
    <w:rsid w:val="008D2C9B"/>
    <w:rsid w:val="008D4995"/>
    <w:rsid w:val="008D704B"/>
    <w:rsid w:val="008D72D2"/>
    <w:rsid w:val="008D7FA1"/>
    <w:rsid w:val="008E0281"/>
    <w:rsid w:val="008E2B04"/>
    <w:rsid w:val="008F035F"/>
    <w:rsid w:val="008F0867"/>
    <w:rsid w:val="008F623D"/>
    <w:rsid w:val="008F675E"/>
    <w:rsid w:val="00904461"/>
    <w:rsid w:val="009047CD"/>
    <w:rsid w:val="00906218"/>
    <w:rsid w:val="00910493"/>
    <w:rsid w:val="0091056A"/>
    <w:rsid w:val="00910B3F"/>
    <w:rsid w:val="00913E02"/>
    <w:rsid w:val="009162A1"/>
    <w:rsid w:val="009200E7"/>
    <w:rsid w:val="00920D70"/>
    <w:rsid w:val="00923AAE"/>
    <w:rsid w:val="00923D0D"/>
    <w:rsid w:val="00923F42"/>
    <w:rsid w:val="00924B83"/>
    <w:rsid w:val="00933B18"/>
    <w:rsid w:val="00933E00"/>
    <w:rsid w:val="00934040"/>
    <w:rsid w:val="00941478"/>
    <w:rsid w:val="00946B89"/>
    <w:rsid w:val="00947C2E"/>
    <w:rsid w:val="00955EB0"/>
    <w:rsid w:val="0096136D"/>
    <w:rsid w:val="0096552D"/>
    <w:rsid w:val="00967397"/>
    <w:rsid w:val="00967F7A"/>
    <w:rsid w:val="00970573"/>
    <w:rsid w:val="0097144E"/>
    <w:rsid w:val="009721C3"/>
    <w:rsid w:val="00973CE1"/>
    <w:rsid w:val="00973F51"/>
    <w:rsid w:val="00976500"/>
    <w:rsid w:val="00993538"/>
    <w:rsid w:val="009A0AD1"/>
    <w:rsid w:val="009A0FED"/>
    <w:rsid w:val="009A471A"/>
    <w:rsid w:val="009A5E7B"/>
    <w:rsid w:val="009B09AD"/>
    <w:rsid w:val="009B49D3"/>
    <w:rsid w:val="009B598D"/>
    <w:rsid w:val="009B5E0A"/>
    <w:rsid w:val="009B7FEE"/>
    <w:rsid w:val="009C39BB"/>
    <w:rsid w:val="009C6B7B"/>
    <w:rsid w:val="009D0CDC"/>
    <w:rsid w:val="009D104C"/>
    <w:rsid w:val="009D1185"/>
    <w:rsid w:val="009D1856"/>
    <w:rsid w:val="009D2121"/>
    <w:rsid w:val="009D225B"/>
    <w:rsid w:val="009D2F8F"/>
    <w:rsid w:val="009D5F89"/>
    <w:rsid w:val="009E456D"/>
    <w:rsid w:val="009F3A7F"/>
    <w:rsid w:val="009F4347"/>
    <w:rsid w:val="009F4865"/>
    <w:rsid w:val="009F7ABA"/>
    <w:rsid w:val="00A00F42"/>
    <w:rsid w:val="00A04B07"/>
    <w:rsid w:val="00A07559"/>
    <w:rsid w:val="00A1467C"/>
    <w:rsid w:val="00A153F9"/>
    <w:rsid w:val="00A248EA"/>
    <w:rsid w:val="00A250FC"/>
    <w:rsid w:val="00A25898"/>
    <w:rsid w:val="00A26A56"/>
    <w:rsid w:val="00A31831"/>
    <w:rsid w:val="00A364A7"/>
    <w:rsid w:val="00A4099C"/>
    <w:rsid w:val="00A40A92"/>
    <w:rsid w:val="00A42DD4"/>
    <w:rsid w:val="00A43AB7"/>
    <w:rsid w:val="00A44B40"/>
    <w:rsid w:val="00A44FC6"/>
    <w:rsid w:val="00A506C5"/>
    <w:rsid w:val="00A520B0"/>
    <w:rsid w:val="00A54CD1"/>
    <w:rsid w:val="00A55885"/>
    <w:rsid w:val="00A56822"/>
    <w:rsid w:val="00A56A4C"/>
    <w:rsid w:val="00A60D84"/>
    <w:rsid w:val="00A66763"/>
    <w:rsid w:val="00A703BF"/>
    <w:rsid w:val="00A70421"/>
    <w:rsid w:val="00A7098E"/>
    <w:rsid w:val="00A765B6"/>
    <w:rsid w:val="00A775B2"/>
    <w:rsid w:val="00A803FF"/>
    <w:rsid w:val="00A824C2"/>
    <w:rsid w:val="00A83D02"/>
    <w:rsid w:val="00A87492"/>
    <w:rsid w:val="00A90E1B"/>
    <w:rsid w:val="00A92C47"/>
    <w:rsid w:val="00A95EDC"/>
    <w:rsid w:val="00AA01A3"/>
    <w:rsid w:val="00AA0765"/>
    <w:rsid w:val="00AA23B9"/>
    <w:rsid w:val="00AA307E"/>
    <w:rsid w:val="00AA3DE2"/>
    <w:rsid w:val="00AA6548"/>
    <w:rsid w:val="00AB01BF"/>
    <w:rsid w:val="00AB6A7F"/>
    <w:rsid w:val="00AC4A40"/>
    <w:rsid w:val="00AC5277"/>
    <w:rsid w:val="00AC77A6"/>
    <w:rsid w:val="00AD0C1B"/>
    <w:rsid w:val="00AD15A6"/>
    <w:rsid w:val="00AD2A97"/>
    <w:rsid w:val="00AD3BAB"/>
    <w:rsid w:val="00AD4FE1"/>
    <w:rsid w:val="00AD5709"/>
    <w:rsid w:val="00AE2B2D"/>
    <w:rsid w:val="00AE5A70"/>
    <w:rsid w:val="00B00078"/>
    <w:rsid w:val="00B00340"/>
    <w:rsid w:val="00B01E6B"/>
    <w:rsid w:val="00B02AEF"/>
    <w:rsid w:val="00B042F8"/>
    <w:rsid w:val="00B04CE3"/>
    <w:rsid w:val="00B05AE3"/>
    <w:rsid w:val="00B2737F"/>
    <w:rsid w:val="00B30DE5"/>
    <w:rsid w:val="00B3161C"/>
    <w:rsid w:val="00B33BF8"/>
    <w:rsid w:val="00B35A36"/>
    <w:rsid w:val="00B413DA"/>
    <w:rsid w:val="00B47686"/>
    <w:rsid w:val="00B47CB6"/>
    <w:rsid w:val="00B5458F"/>
    <w:rsid w:val="00B5472C"/>
    <w:rsid w:val="00B55809"/>
    <w:rsid w:val="00B56374"/>
    <w:rsid w:val="00B6205F"/>
    <w:rsid w:val="00B63F66"/>
    <w:rsid w:val="00B64322"/>
    <w:rsid w:val="00B65B53"/>
    <w:rsid w:val="00B736AA"/>
    <w:rsid w:val="00B74BE0"/>
    <w:rsid w:val="00B76A1B"/>
    <w:rsid w:val="00B76A76"/>
    <w:rsid w:val="00B76F21"/>
    <w:rsid w:val="00B773EF"/>
    <w:rsid w:val="00B77440"/>
    <w:rsid w:val="00B77B63"/>
    <w:rsid w:val="00B83AE4"/>
    <w:rsid w:val="00B84167"/>
    <w:rsid w:val="00B857D5"/>
    <w:rsid w:val="00B90815"/>
    <w:rsid w:val="00B9783B"/>
    <w:rsid w:val="00BA05B9"/>
    <w:rsid w:val="00BA59CB"/>
    <w:rsid w:val="00BA6AE4"/>
    <w:rsid w:val="00BA715C"/>
    <w:rsid w:val="00BB3389"/>
    <w:rsid w:val="00BB35B1"/>
    <w:rsid w:val="00BB383E"/>
    <w:rsid w:val="00BB5401"/>
    <w:rsid w:val="00BB6059"/>
    <w:rsid w:val="00BB734C"/>
    <w:rsid w:val="00BC019F"/>
    <w:rsid w:val="00BC055E"/>
    <w:rsid w:val="00BC07ED"/>
    <w:rsid w:val="00BC0DC6"/>
    <w:rsid w:val="00BC3256"/>
    <w:rsid w:val="00BC6D12"/>
    <w:rsid w:val="00BC7511"/>
    <w:rsid w:val="00BD1A04"/>
    <w:rsid w:val="00BD616A"/>
    <w:rsid w:val="00BD6469"/>
    <w:rsid w:val="00BD6793"/>
    <w:rsid w:val="00BD6FF3"/>
    <w:rsid w:val="00BD7003"/>
    <w:rsid w:val="00BD7724"/>
    <w:rsid w:val="00BE3E01"/>
    <w:rsid w:val="00BE3F16"/>
    <w:rsid w:val="00BE3FC6"/>
    <w:rsid w:val="00BE7474"/>
    <w:rsid w:val="00BF1DE5"/>
    <w:rsid w:val="00BF2C0A"/>
    <w:rsid w:val="00BF3650"/>
    <w:rsid w:val="00BF4B20"/>
    <w:rsid w:val="00BF742E"/>
    <w:rsid w:val="00C023A5"/>
    <w:rsid w:val="00C02BE2"/>
    <w:rsid w:val="00C04A50"/>
    <w:rsid w:val="00C0727F"/>
    <w:rsid w:val="00C12AE3"/>
    <w:rsid w:val="00C1562C"/>
    <w:rsid w:val="00C1578F"/>
    <w:rsid w:val="00C17D7C"/>
    <w:rsid w:val="00C20172"/>
    <w:rsid w:val="00C235B9"/>
    <w:rsid w:val="00C2534E"/>
    <w:rsid w:val="00C25F64"/>
    <w:rsid w:val="00C34FBD"/>
    <w:rsid w:val="00C35EC6"/>
    <w:rsid w:val="00C4079E"/>
    <w:rsid w:val="00C44049"/>
    <w:rsid w:val="00C44769"/>
    <w:rsid w:val="00C45965"/>
    <w:rsid w:val="00C461DF"/>
    <w:rsid w:val="00C51A63"/>
    <w:rsid w:val="00C5318A"/>
    <w:rsid w:val="00C550F9"/>
    <w:rsid w:val="00C55556"/>
    <w:rsid w:val="00C63D86"/>
    <w:rsid w:val="00C65C21"/>
    <w:rsid w:val="00C70081"/>
    <w:rsid w:val="00C737B9"/>
    <w:rsid w:val="00C738BF"/>
    <w:rsid w:val="00C76D3C"/>
    <w:rsid w:val="00C80DE6"/>
    <w:rsid w:val="00C873A5"/>
    <w:rsid w:val="00C90EC4"/>
    <w:rsid w:val="00CA20A4"/>
    <w:rsid w:val="00CA3462"/>
    <w:rsid w:val="00CA426B"/>
    <w:rsid w:val="00CA4450"/>
    <w:rsid w:val="00CA48A1"/>
    <w:rsid w:val="00CA79BC"/>
    <w:rsid w:val="00CB0B75"/>
    <w:rsid w:val="00CB1668"/>
    <w:rsid w:val="00CB24A7"/>
    <w:rsid w:val="00CB64DC"/>
    <w:rsid w:val="00CC03B6"/>
    <w:rsid w:val="00CC1D9A"/>
    <w:rsid w:val="00CC29B0"/>
    <w:rsid w:val="00CC2DC6"/>
    <w:rsid w:val="00CC3537"/>
    <w:rsid w:val="00CC43AE"/>
    <w:rsid w:val="00CC4872"/>
    <w:rsid w:val="00CC6F04"/>
    <w:rsid w:val="00CC79BE"/>
    <w:rsid w:val="00CD00A7"/>
    <w:rsid w:val="00CD3749"/>
    <w:rsid w:val="00CD4BAD"/>
    <w:rsid w:val="00CD7BEE"/>
    <w:rsid w:val="00CE0FFC"/>
    <w:rsid w:val="00CE181A"/>
    <w:rsid w:val="00CE24C0"/>
    <w:rsid w:val="00CF2E99"/>
    <w:rsid w:val="00CF3406"/>
    <w:rsid w:val="00CF6505"/>
    <w:rsid w:val="00D01084"/>
    <w:rsid w:val="00D0165E"/>
    <w:rsid w:val="00D026C2"/>
    <w:rsid w:val="00D04026"/>
    <w:rsid w:val="00D04CB3"/>
    <w:rsid w:val="00D058CD"/>
    <w:rsid w:val="00D05BDB"/>
    <w:rsid w:val="00D07938"/>
    <w:rsid w:val="00D13BCA"/>
    <w:rsid w:val="00D16F89"/>
    <w:rsid w:val="00D17BF0"/>
    <w:rsid w:val="00D23B5B"/>
    <w:rsid w:val="00D26391"/>
    <w:rsid w:val="00D34689"/>
    <w:rsid w:val="00D3628A"/>
    <w:rsid w:val="00D41EA4"/>
    <w:rsid w:val="00D43865"/>
    <w:rsid w:val="00D51C7E"/>
    <w:rsid w:val="00D55030"/>
    <w:rsid w:val="00D563D9"/>
    <w:rsid w:val="00D567A2"/>
    <w:rsid w:val="00D569AD"/>
    <w:rsid w:val="00D57BAF"/>
    <w:rsid w:val="00D62006"/>
    <w:rsid w:val="00D63C24"/>
    <w:rsid w:val="00D64F7A"/>
    <w:rsid w:val="00D66E79"/>
    <w:rsid w:val="00D66F73"/>
    <w:rsid w:val="00D715E0"/>
    <w:rsid w:val="00D72605"/>
    <w:rsid w:val="00D7300C"/>
    <w:rsid w:val="00D755DC"/>
    <w:rsid w:val="00D76970"/>
    <w:rsid w:val="00D81E6F"/>
    <w:rsid w:val="00D830AC"/>
    <w:rsid w:val="00D83600"/>
    <w:rsid w:val="00D83631"/>
    <w:rsid w:val="00D87656"/>
    <w:rsid w:val="00D87C57"/>
    <w:rsid w:val="00D90462"/>
    <w:rsid w:val="00D90695"/>
    <w:rsid w:val="00D930C9"/>
    <w:rsid w:val="00D93371"/>
    <w:rsid w:val="00D94CDC"/>
    <w:rsid w:val="00D95DD8"/>
    <w:rsid w:val="00D97B2E"/>
    <w:rsid w:val="00DA1597"/>
    <w:rsid w:val="00DA1FE3"/>
    <w:rsid w:val="00DA3475"/>
    <w:rsid w:val="00DA5196"/>
    <w:rsid w:val="00DA54A4"/>
    <w:rsid w:val="00DA729B"/>
    <w:rsid w:val="00DA7DFD"/>
    <w:rsid w:val="00DB15B8"/>
    <w:rsid w:val="00DB4CB7"/>
    <w:rsid w:val="00DB79A4"/>
    <w:rsid w:val="00DC0E0A"/>
    <w:rsid w:val="00DC355D"/>
    <w:rsid w:val="00DC38BE"/>
    <w:rsid w:val="00DC401C"/>
    <w:rsid w:val="00DC535C"/>
    <w:rsid w:val="00DD1E06"/>
    <w:rsid w:val="00DD23D8"/>
    <w:rsid w:val="00DD75DF"/>
    <w:rsid w:val="00DE200C"/>
    <w:rsid w:val="00DE3692"/>
    <w:rsid w:val="00DE3D9E"/>
    <w:rsid w:val="00DE7DB4"/>
    <w:rsid w:val="00DF15E8"/>
    <w:rsid w:val="00DF2BFE"/>
    <w:rsid w:val="00DF304E"/>
    <w:rsid w:val="00DF6CA1"/>
    <w:rsid w:val="00E03D68"/>
    <w:rsid w:val="00E04C63"/>
    <w:rsid w:val="00E13301"/>
    <w:rsid w:val="00E13B4A"/>
    <w:rsid w:val="00E24469"/>
    <w:rsid w:val="00E250AD"/>
    <w:rsid w:val="00E26740"/>
    <w:rsid w:val="00E3004B"/>
    <w:rsid w:val="00E3122D"/>
    <w:rsid w:val="00E31BAE"/>
    <w:rsid w:val="00E31C3D"/>
    <w:rsid w:val="00E33E1D"/>
    <w:rsid w:val="00E34F13"/>
    <w:rsid w:val="00E3771D"/>
    <w:rsid w:val="00E37E06"/>
    <w:rsid w:val="00E408AC"/>
    <w:rsid w:val="00E4474D"/>
    <w:rsid w:val="00E45F9E"/>
    <w:rsid w:val="00E46078"/>
    <w:rsid w:val="00E477BD"/>
    <w:rsid w:val="00E51E48"/>
    <w:rsid w:val="00E544FC"/>
    <w:rsid w:val="00E56286"/>
    <w:rsid w:val="00E61215"/>
    <w:rsid w:val="00E6187E"/>
    <w:rsid w:val="00E6273B"/>
    <w:rsid w:val="00E62F43"/>
    <w:rsid w:val="00E65807"/>
    <w:rsid w:val="00E66DB9"/>
    <w:rsid w:val="00E7011B"/>
    <w:rsid w:val="00E70A9B"/>
    <w:rsid w:val="00E723D0"/>
    <w:rsid w:val="00E72CFB"/>
    <w:rsid w:val="00E74416"/>
    <w:rsid w:val="00E7530D"/>
    <w:rsid w:val="00E753E0"/>
    <w:rsid w:val="00E76450"/>
    <w:rsid w:val="00E76E17"/>
    <w:rsid w:val="00E805ED"/>
    <w:rsid w:val="00E8147F"/>
    <w:rsid w:val="00E83121"/>
    <w:rsid w:val="00E8314C"/>
    <w:rsid w:val="00E849A2"/>
    <w:rsid w:val="00E8513C"/>
    <w:rsid w:val="00E912E6"/>
    <w:rsid w:val="00EA06E1"/>
    <w:rsid w:val="00EA365D"/>
    <w:rsid w:val="00EA3B54"/>
    <w:rsid w:val="00EB3729"/>
    <w:rsid w:val="00EB3C17"/>
    <w:rsid w:val="00EB4EDA"/>
    <w:rsid w:val="00EC181D"/>
    <w:rsid w:val="00EC2A7C"/>
    <w:rsid w:val="00EC7187"/>
    <w:rsid w:val="00ED0860"/>
    <w:rsid w:val="00ED2406"/>
    <w:rsid w:val="00ED5B43"/>
    <w:rsid w:val="00ED7628"/>
    <w:rsid w:val="00EE092F"/>
    <w:rsid w:val="00EE4002"/>
    <w:rsid w:val="00EE5B22"/>
    <w:rsid w:val="00EF47B3"/>
    <w:rsid w:val="00F02559"/>
    <w:rsid w:val="00F0261F"/>
    <w:rsid w:val="00F03944"/>
    <w:rsid w:val="00F07425"/>
    <w:rsid w:val="00F13068"/>
    <w:rsid w:val="00F16023"/>
    <w:rsid w:val="00F1613D"/>
    <w:rsid w:val="00F24D75"/>
    <w:rsid w:val="00F26D1F"/>
    <w:rsid w:val="00F31026"/>
    <w:rsid w:val="00F31D62"/>
    <w:rsid w:val="00F32013"/>
    <w:rsid w:val="00F32E3F"/>
    <w:rsid w:val="00F3547D"/>
    <w:rsid w:val="00F377A1"/>
    <w:rsid w:val="00F40FA7"/>
    <w:rsid w:val="00F42B70"/>
    <w:rsid w:val="00F476C2"/>
    <w:rsid w:val="00F532BB"/>
    <w:rsid w:val="00F546F9"/>
    <w:rsid w:val="00F55028"/>
    <w:rsid w:val="00F5607E"/>
    <w:rsid w:val="00F602D0"/>
    <w:rsid w:val="00F608D7"/>
    <w:rsid w:val="00F610F7"/>
    <w:rsid w:val="00F629D8"/>
    <w:rsid w:val="00F643B0"/>
    <w:rsid w:val="00F67899"/>
    <w:rsid w:val="00F74C30"/>
    <w:rsid w:val="00F756BB"/>
    <w:rsid w:val="00F77211"/>
    <w:rsid w:val="00F7758C"/>
    <w:rsid w:val="00F84AFA"/>
    <w:rsid w:val="00F873ED"/>
    <w:rsid w:val="00F87EAA"/>
    <w:rsid w:val="00F91806"/>
    <w:rsid w:val="00F92FD5"/>
    <w:rsid w:val="00F942A1"/>
    <w:rsid w:val="00F976F6"/>
    <w:rsid w:val="00FA2843"/>
    <w:rsid w:val="00FA2D12"/>
    <w:rsid w:val="00FA3CDA"/>
    <w:rsid w:val="00FA4E2B"/>
    <w:rsid w:val="00FB0395"/>
    <w:rsid w:val="00FB673C"/>
    <w:rsid w:val="00FC134C"/>
    <w:rsid w:val="00FC4339"/>
    <w:rsid w:val="00FC77BD"/>
    <w:rsid w:val="00FD0CF5"/>
    <w:rsid w:val="00FD132C"/>
    <w:rsid w:val="00FD1616"/>
    <w:rsid w:val="00FD43A8"/>
    <w:rsid w:val="00FD49E2"/>
    <w:rsid w:val="00FD6082"/>
    <w:rsid w:val="00FE0129"/>
    <w:rsid w:val="00FE10CE"/>
    <w:rsid w:val="00FE4E7D"/>
    <w:rsid w:val="00FE55D3"/>
    <w:rsid w:val="00FE7594"/>
    <w:rsid w:val="00FF1DA6"/>
    <w:rsid w:val="00FF268F"/>
    <w:rsid w:val="00FF2EC0"/>
    <w:rsid w:val="00FF6686"/>
    <w:rsid w:val="00FF6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Style1">
    <w:name w:val="Style1"/>
    <w:basedOn w:val="NormalWeb"/>
    <w:rsid w:val="008D72D2"/>
    <w:pPr>
      <w:jc w:val="center"/>
    </w:pPr>
    <w:rPr>
      <w:b/>
      <w:bCs/>
      <w:sz w:val="36"/>
      <w:szCs w:val="36"/>
      <w:vertAlign w:val="subscript"/>
      <w:lang w:val="en-US"/>
    </w:rPr>
  </w:style>
  <w:style w:type="paragraph" w:customStyle="1" w:styleId="Style2">
    <w:name w:val="Style2"/>
    <w:basedOn w:val="NormalWeb"/>
    <w:rsid w:val="008D72D2"/>
    <w:pPr>
      <w:jc w:val="center"/>
    </w:pPr>
    <w:rPr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2356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</vt:lpstr>
    </vt:vector>
  </TitlesOfParts>
  <Company>alu</Company>
  <LinksUpToDate>false</LinksUpToDate>
  <CharactersWithSpaces>15756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admin</dc:creator>
  <cp:lastModifiedBy>Hewlett-Packard Company</cp:lastModifiedBy>
  <cp:revision>2</cp:revision>
  <dcterms:created xsi:type="dcterms:W3CDTF">2018-09-03T04:59:00Z</dcterms:created>
  <dcterms:modified xsi:type="dcterms:W3CDTF">2018-09-03T04:59:00Z</dcterms:modified>
</cp:coreProperties>
</file>